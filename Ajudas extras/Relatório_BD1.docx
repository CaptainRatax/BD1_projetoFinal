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oter6.xml" ContentType="application/vnd.openxmlformats-officedocument.wordprocessingml.footer+xml"/>
  <Override PartName="/word/header4.xml" ContentType="application/vnd.openxmlformats-officedocument.wordprocessingml.header+xml"/>
  <Override PartName="/word/footer7.xml" ContentType="application/vnd.openxmlformats-officedocument.wordprocessingml.footer+xml"/>
  <Override PartName="/word/header5.xml" ContentType="application/vnd.openxmlformats-officedocument.wordprocessingml.header+xml"/>
  <Override PartName="/word/footer8.xml" ContentType="application/vnd.openxmlformats-officedocument.wordprocessingml.footer+xml"/>
  <Override PartName="/word/header6.xml" ContentType="application/vnd.openxmlformats-officedocument.wordprocessingml.header+xml"/>
  <Override PartName="/word/footer9.xml" ContentType="application/vnd.openxmlformats-officedocument.wordprocessingml.footer+xml"/>
  <Override PartName="/word/header7.xml" ContentType="application/vnd.openxmlformats-officedocument.wordprocessingml.header+xml"/>
  <Override PartName="/word/footer10.xml" ContentType="application/vnd.openxmlformats-officedocument.wordprocessingml.footer+xml"/>
  <Override PartName="/word/header8.xml" ContentType="application/vnd.openxmlformats-officedocument.wordprocessingml.header+xml"/>
  <Override PartName="/word/footer11.xml" ContentType="application/vnd.openxmlformats-officedocument.wordprocessingml.footer+xml"/>
  <Override PartName="/word/header9.xml" ContentType="application/vnd.openxmlformats-officedocument.wordprocessingml.header+xml"/>
  <Override PartName="/word/footer12.xml" ContentType="application/vnd.openxmlformats-officedocument.wordprocessingml.footer+xml"/>
  <Override PartName="/word/header10.xml" ContentType="application/vnd.openxmlformats-officedocument.wordprocessingml.header+xml"/>
  <Override PartName="/word/footer13.xml" ContentType="application/vnd.openxmlformats-officedocument.wordprocessingml.footer+xml"/>
  <Override PartName="/word/header11.xml" ContentType="application/vnd.openxmlformats-officedocument.wordprocessingml.header+xml"/>
  <Override PartName="/word/footer14.xml" ContentType="application/vnd.openxmlformats-officedocument.wordprocessingml.footer+xml"/>
  <Override PartName="/word/header12.xml" ContentType="application/vnd.openxmlformats-officedocument.wordprocessingml.header+xml"/>
  <Override PartName="/word/footer15.xml" ContentType="application/vnd.openxmlformats-officedocument.wordprocessingml.footer+xml"/>
  <Override PartName="/word/header13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0A361F13" w14:textId="77777777" w:rsidR="002044D2" w:rsidRPr="002044D2" w:rsidRDefault="002044D2" w:rsidP="002044D2">
      <w:pPr>
        <w:spacing w:before="0" w:after="0"/>
        <w:jc w:val="center"/>
        <w:rPr>
          <w:b/>
          <w:sz w:val="28"/>
          <w:szCs w:val="28"/>
        </w:rPr>
      </w:pPr>
      <w:r w:rsidRPr="002044D2">
        <w:rPr>
          <w:b/>
          <w:sz w:val="28"/>
          <w:szCs w:val="28"/>
        </w:rPr>
        <w:t>IPV – Instituto Politécnico de Viseu</w:t>
      </w:r>
    </w:p>
    <w:p w14:paraId="5952D6F2" w14:textId="77777777" w:rsidR="002044D2" w:rsidRPr="002044D2" w:rsidRDefault="002044D2" w:rsidP="002044D2">
      <w:pPr>
        <w:spacing w:before="0" w:after="0"/>
        <w:jc w:val="center"/>
        <w:rPr>
          <w:b/>
          <w:sz w:val="28"/>
          <w:szCs w:val="28"/>
        </w:rPr>
      </w:pPr>
      <w:r w:rsidRPr="002044D2">
        <w:rPr>
          <w:b/>
          <w:sz w:val="28"/>
          <w:szCs w:val="28"/>
        </w:rPr>
        <w:t>ESTGV – Escola Superior de Tecnologia e Gestão de Viseu</w:t>
      </w:r>
    </w:p>
    <w:p w14:paraId="5A0CE0D9" w14:textId="77777777" w:rsidR="002044D2" w:rsidRPr="002044D2" w:rsidRDefault="002044D2" w:rsidP="002044D2">
      <w:pPr>
        <w:spacing w:before="0" w:after="0"/>
        <w:jc w:val="center"/>
        <w:rPr>
          <w:b/>
          <w:sz w:val="28"/>
          <w:szCs w:val="28"/>
        </w:rPr>
      </w:pPr>
      <w:r w:rsidRPr="002044D2">
        <w:rPr>
          <w:b/>
          <w:sz w:val="28"/>
          <w:szCs w:val="28"/>
        </w:rPr>
        <w:t xml:space="preserve">Departamento de </w:t>
      </w:r>
      <w:r w:rsidR="007C68FF">
        <w:rPr>
          <w:b/>
          <w:sz w:val="28"/>
          <w:szCs w:val="28"/>
        </w:rPr>
        <w:t>Informática</w:t>
      </w:r>
    </w:p>
    <w:p w14:paraId="3B1AC3FE" w14:textId="77777777" w:rsidR="002044D2" w:rsidRDefault="002044D2" w:rsidP="002044D2">
      <w:pPr>
        <w:spacing w:before="0" w:after="0"/>
        <w:jc w:val="center"/>
        <w:rPr>
          <w:b/>
          <w:sz w:val="28"/>
          <w:szCs w:val="28"/>
        </w:rPr>
      </w:pPr>
    </w:p>
    <w:p w14:paraId="0CDDB4FA" w14:textId="77777777" w:rsidR="002044D2" w:rsidRPr="002044D2" w:rsidRDefault="007C68FF" w:rsidP="002044D2">
      <w:pPr>
        <w:spacing w:before="0" w:after="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7A0CE045" wp14:editId="5B04A8E2">
            <wp:extent cx="2140240" cy="1492898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228" cy="151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9C29" w14:textId="77777777" w:rsidR="002044D2" w:rsidRDefault="002044D2" w:rsidP="002044D2">
      <w:pPr>
        <w:spacing w:before="0" w:after="0"/>
        <w:jc w:val="center"/>
        <w:rPr>
          <w:b/>
          <w:sz w:val="28"/>
          <w:szCs w:val="28"/>
        </w:rPr>
      </w:pPr>
    </w:p>
    <w:p w14:paraId="0497935C" w14:textId="77F266DE" w:rsidR="002044D2" w:rsidRDefault="002044D2" w:rsidP="00A04D50">
      <w:pPr>
        <w:spacing w:before="0" w:after="0"/>
        <w:jc w:val="center"/>
        <w:rPr>
          <w:b/>
          <w:sz w:val="28"/>
          <w:szCs w:val="28"/>
        </w:rPr>
      </w:pPr>
      <w:r w:rsidRPr="002044D2">
        <w:rPr>
          <w:b/>
          <w:sz w:val="28"/>
          <w:szCs w:val="28"/>
        </w:rPr>
        <w:t>Relatório d</w:t>
      </w:r>
      <w:r w:rsidR="00311ACC">
        <w:rPr>
          <w:b/>
          <w:sz w:val="28"/>
          <w:szCs w:val="28"/>
        </w:rPr>
        <w:t>o</w:t>
      </w:r>
      <w:r w:rsidRPr="002044D2">
        <w:rPr>
          <w:b/>
          <w:sz w:val="28"/>
          <w:szCs w:val="28"/>
        </w:rPr>
        <w:t xml:space="preserve"> </w:t>
      </w:r>
      <w:r w:rsidR="00311ACC">
        <w:rPr>
          <w:b/>
          <w:sz w:val="28"/>
          <w:szCs w:val="28"/>
        </w:rPr>
        <w:t>Trabalho Final</w:t>
      </w:r>
    </w:p>
    <w:p w14:paraId="1F209825" w14:textId="280A39F4" w:rsidR="009B4775" w:rsidRPr="00960FDA" w:rsidRDefault="003B0A7C" w:rsidP="00960FDA">
      <w:pPr>
        <w:spacing w:before="0" w:after="0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Tema do Projeto Integrado</w:t>
      </w:r>
    </w:p>
    <w:p w14:paraId="45FCE851" w14:textId="77777777" w:rsidR="002044D2" w:rsidRPr="002044D2" w:rsidRDefault="002044D2" w:rsidP="002044D2">
      <w:pPr>
        <w:spacing w:before="0" w:after="0"/>
        <w:jc w:val="center"/>
        <w:rPr>
          <w:b/>
          <w:sz w:val="28"/>
          <w:szCs w:val="28"/>
        </w:rPr>
      </w:pPr>
    </w:p>
    <w:p w14:paraId="12695899" w14:textId="77777777" w:rsidR="002044D2" w:rsidRPr="002044D2" w:rsidRDefault="007C68FF" w:rsidP="002044D2">
      <w:pPr>
        <w:spacing w:before="0"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Licenciatura em Engenharia Informática</w:t>
      </w:r>
    </w:p>
    <w:p w14:paraId="6E78B202" w14:textId="77777777" w:rsidR="002044D2" w:rsidRPr="002044D2" w:rsidRDefault="002044D2" w:rsidP="00A04D50">
      <w:pPr>
        <w:spacing w:before="0" w:after="0"/>
        <w:jc w:val="center"/>
        <w:rPr>
          <w:b/>
          <w:sz w:val="28"/>
          <w:szCs w:val="28"/>
        </w:rPr>
      </w:pPr>
    </w:p>
    <w:p w14:paraId="2751DB0F" w14:textId="77777777" w:rsidR="002044D2" w:rsidRPr="002044D2" w:rsidRDefault="002044D2" w:rsidP="002044D2">
      <w:pPr>
        <w:spacing w:before="0" w:after="0"/>
        <w:jc w:val="center"/>
        <w:rPr>
          <w:b/>
          <w:sz w:val="28"/>
          <w:szCs w:val="28"/>
        </w:rPr>
      </w:pPr>
    </w:p>
    <w:p w14:paraId="0A4D8A52" w14:textId="77777777" w:rsidR="002044D2" w:rsidRPr="002044D2" w:rsidRDefault="002044D2" w:rsidP="002044D2">
      <w:pPr>
        <w:spacing w:before="0" w:after="0"/>
        <w:jc w:val="center"/>
        <w:rPr>
          <w:b/>
          <w:sz w:val="28"/>
          <w:szCs w:val="28"/>
        </w:rPr>
      </w:pPr>
    </w:p>
    <w:p w14:paraId="5BC02449" w14:textId="77777777" w:rsidR="002044D2" w:rsidRPr="002044D2" w:rsidRDefault="002044D2" w:rsidP="002044D2">
      <w:pPr>
        <w:spacing w:before="0" w:after="0"/>
        <w:jc w:val="center"/>
        <w:rPr>
          <w:b/>
          <w:sz w:val="28"/>
          <w:szCs w:val="28"/>
        </w:rPr>
      </w:pPr>
      <w:r w:rsidRPr="002044D2">
        <w:rPr>
          <w:b/>
          <w:sz w:val="28"/>
          <w:szCs w:val="28"/>
        </w:rPr>
        <w:t>Realizado em</w:t>
      </w:r>
    </w:p>
    <w:p w14:paraId="753CDCB5" w14:textId="62F97249" w:rsidR="002044D2" w:rsidRPr="002044D2" w:rsidRDefault="00FF1204" w:rsidP="002044D2">
      <w:pPr>
        <w:spacing w:before="0"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Base de Dados</w:t>
      </w:r>
      <w:r w:rsidR="00311ACC">
        <w:rPr>
          <w:b/>
          <w:sz w:val="28"/>
          <w:szCs w:val="28"/>
        </w:rPr>
        <w:t xml:space="preserve"> I</w:t>
      </w:r>
    </w:p>
    <w:p w14:paraId="3AEC03F1" w14:textId="77777777" w:rsidR="002044D2" w:rsidRPr="002044D2" w:rsidRDefault="002044D2" w:rsidP="002044D2">
      <w:pPr>
        <w:spacing w:before="0" w:after="0"/>
        <w:jc w:val="center"/>
        <w:rPr>
          <w:b/>
          <w:sz w:val="28"/>
          <w:szCs w:val="28"/>
        </w:rPr>
      </w:pPr>
      <w:r w:rsidRPr="002044D2">
        <w:rPr>
          <w:b/>
          <w:sz w:val="28"/>
          <w:szCs w:val="28"/>
        </w:rPr>
        <w:t>por</w:t>
      </w:r>
    </w:p>
    <w:p w14:paraId="0B5FF584" w14:textId="479380EF" w:rsidR="002044D2" w:rsidRDefault="003E4BD0" w:rsidP="002044D2">
      <w:pPr>
        <w:spacing w:before="0"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Luís Lopes</w:t>
      </w:r>
      <w:r w:rsidR="00A37F21">
        <w:rPr>
          <w:b/>
          <w:sz w:val="28"/>
          <w:szCs w:val="28"/>
        </w:rPr>
        <w:t>, nº 18699</w:t>
      </w:r>
    </w:p>
    <w:p w14:paraId="01E9A41C" w14:textId="2BC89CA1" w:rsidR="003E4BD0" w:rsidRDefault="003E4BD0" w:rsidP="002044D2">
      <w:pPr>
        <w:spacing w:before="0"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Bruno Lopes</w:t>
      </w:r>
      <w:r w:rsidR="00A37F21">
        <w:rPr>
          <w:b/>
          <w:sz w:val="28"/>
          <w:szCs w:val="28"/>
        </w:rPr>
        <w:t>, nº18706</w:t>
      </w:r>
    </w:p>
    <w:p w14:paraId="5C2A59B0" w14:textId="77FD04E8" w:rsidR="002044D2" w:rsidRPr="002044D2" w:rsidRDefault="003E4BD0" w:rsidP="002044D2">
      <w:pPr>
        <w:spacing w:before="0"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Daniel Almeida</w:t>
      </w:r>
      <w:r w:rsidR="00A37F21">
        <w:rPr>
          <w:b/>
          <w:sz w:val="28"/>
          <w:szCs w:val="28"/>
        </w:rPr>
        <w:t>, nº18695</w:t>
      </w:r>
    </w:p>
    <w:p w14:paraId="5FBFA04F" w14:textId="6CE47665" w:rsidR="002044D2" w:rsidRDefault="002044D2" w:rsidP="002044D2">
      <w:pPr>
        <w:spacing w:before="0" w:after="0"/>
        <w:jc w:val="center"/>
        <w:rPr>
          <w:b/>
          <w:sz w:val="28"/>
          <w:szCs w:val="28"/>
        </w:rPr>
      </w:pPr>
    </w:p>
    <w:p w14:paraId="139EE626" w14:textId="77777777" w:rsidR="003E4BD0" w:rsidRPr="002044D2" w:rsidRDefault="003E4BD0" w:rsidP="002044D2">
      <w:pPr>
        <w:spacing w:before="0" w:after="0"/>
        <w:jc w:val="center"/>
        <w:rPr>
          <w:b/>
          <w:sz w:val="28"/>
          <w:szCs w:val="28"/>
        </w:rPr>
      </w:pPr>
    </w:p>
    <w:p w14:paraId="5575DBB4" w14:textId="77777777" w:rsidR="002044D2" w:rsidRPr="002044D2" w:rsidRDefault="002044D2" w:rsidP="002044D2">
      <w:pPr>
        <w:spacing w:before="0" w:after="0"/>
        <w:jc w:val="left"/>
        <w:rPr>
          <w:b/>
          <w:sz w:val="28"/>
          <w:szCs w:val="28"/>
        </w:rPr>
      </w:pPr>
      <w:r w:rsidRPr="002044D2">
        <w:rPr>
          <w:b/>
          <w:sz w:val="28"/>
          <w:szCs w:val="28"/>
        </w:rPr>
        <w:t>Orientadores</w:t>
      </w:r>
    </w:p>
    <w:p w14:paraId="623CCCEF" w14:textId="60C9145E" w:rsidR="002044D2" w:rsidRPr="002044D2" w:rsidRDefault="002044D2" w:rsidP="002044D2">
      <w:pPr>
        <w:spacing w:before="0" w:after="0"/>
        <w:jc w:val="left"/>
        <w:rPr>
          <w:b/>
          <w:sz w:val="28"/>
          <w:szCs w:val="28"/>
        </w:rPr>
      </w:pPr>
      <w:r w:rsidRPr="002044D2">
        <w:rPr>
          <w:b/>
          <w:sz w:val="28"/>
          <w:szCs w:val="28"/>
        </w:rPr>
        <w:t xml:space="preserve">ESTGV: </w:t>
      </w:r>
      <w:r w:rsidR="0002531F">
        <w:rPr>
          <w:b/>
          <w:sz w:val="28"/>
          <w:szCs w:val="28"/>
        </w:rPr>
        <w:t>Artur Sousa</w:t>
      </w:r>
    </w:p>
    <w:p w14:paraId="518ECC82" w14:textId="10DC8659" w:rsidR="002044D2" w:rsidRPr="003E4BD0" w:rsidRDefault="002044D2" w:rsidP="002044D2">
      <w:pPr>
        <w:spacing w:before="0" w:after="0"/>
        <w:jc w:val="right"/>
        <w:rPr>
          <w:b/>
          <w:sz w:val="28"/>
          <w:szCs w:val="28"/>
          <w:u w:val="single"/>
        </w:rPr>
      </w:pPr>
      <w:r w:rsidRPr="002044D2">
        <w:rPr>
          <w:b/>
          <w:sz w:val="28"/>
          <w:szCs w:val="28"/>
        </w:rPr>
        <w:t>Viseu</w:t>
      </w:r>
      <w:r>
        <w:rPr>
          <w:b/>
          <w:sz w:val="28"/>
          <w:szCs w:val="28"/>
        </w:rPr>
        <w:t xml:space="preserve">, </w:t>
      </w:r>
      <w:r w:rsidR="003E4BD0">
        <w:rPr>
          <w:b/>
          <w:sz w:val="28"/>
          <w:szCs w:val="28"/>
        </w:rPr>
        <w:t>202</w:t>
      </w:r>
      <w:r w:rsidR="009123BE">
        <w:rPr>
          <w:b/>
          <w:sz w:val="28"/>
          <w:szCs w:val="28"/>
        </w:rPr>
        <w:t>1</w:t>
      </w:r>
    </w:p>
    <w:p w14:paraId="6E486F57" w14:textId="77777777" w:rsidR="002044D2" w:rsidRDefault="002044D2" w:rsidP="002044D2">
      <w:pPr>
        <w:spacing w:before="0" w:after="0"/>
        <w:jc w:val="center"/>
      </w:pPr>
    </w:p>
    <w:p w14:paraId="6BE44DD2" w14:textId="77777777" w:rsidR="00F007A6" w:rsidRDefault="00F007A6" w:rsidP="002044D2">
      <w:pPr>
        <w:jc w:val="right"/>
        <w:sectPr w:rsidR="00F007A6" w:rsidSect="008A314A">
          <w:footerReference w:type="default" r:id="rId9"/>
          <w:footerReference w:type="first" r:id="rId10"/>
          <w:type w:val="oddPage"/>
          <w:pgSz w:w="11906" w:h="16838" w:code="9"/>
          <w:pgMar w:top="1418" w:right="1134" w:bottom="1134" w:left="1701" w:header="709" w:footer="709" w:gutter="0"/>
          <w:cols w:space="708"/>
          <w:titlePg/>
          <w:docGrid w:linePitch="360"/>
        </w:sectPr>
      </w:pPr>
    </w:p>
    <w:p w14:paraId="32B7D5A0" w14:textId="77777777" w:rsidR="003E4BD0" w:rsidRPr="002044D2" w:rsidRDefault="003E4BD0" w:rsidP="003E4BD0">
      <w:pPr>
        <w:spacing w:before="0" w:after="0"/>
        <w:jc w:val="center"/>
        <w:rPr>
          <w:b/>
          <w:sz w:val="28"/>
          <w:szCs w:val="28"/>
        </w:rPr>
      </w:pPr>
      <w:r w:rsidRPr="002044D2">
        <w:rPr>
          <w:b/>
          <w:sz w:val="28"/>
          <w:szCs w:val="28"/>
        </w:rPr>
        <w:lastRenderedPageBreak/>
        <w:t>IPV – Instituto Politécnico de Viseu</w:t>
      </w:r>
    </w:p>
    <w:p w14:paraId="518B2EE5" w14:textId="77777777" w:rsidR="003E4BD0" w:rsidRPr="002044D2" w:rsidRDefault="003E4BD0" w:rsidP="003E4BD0">
      <w:pPr>
        <w:spacing w:before="0" w:after="0"/>
        <w:jc w:val="center"/>
        <w:rPr>
          <w:b/>
          <w:sz w:val="28"/>
          <w:szCs w:val="28"/>
        </w:rPr>
      </w:pPr>
      <w:r w:rsidRPr="002044D2">
        <w:rPr>
          <w:b/>
          <w:sz w:val="28"/>
          <w:szCs w:val="28"/>
        </w:rPr>
        <w:t>ESTGV – Escola Superior de Tecnologia e Gestão de Viseu</w:t>
      </w:r>
    </w:p>
    <w:p w14:paraId="6392E3E0" w14:textId="77777777" w:rsidR="003E4BD0" w:rsidRPr="002044D2" w:rsidRDefault="003E4BD0" w:rsidP="003E4BD0">
      <w:pPr>
        <w:spacing w:before="0" w:after="0"/>
        <w:jc w:val="center"/>
        <w:rPr>
          <w:b/>
          <w:sz w:val="28"/>
          <w:szCs w:val="28"/>
        </w:rPr>
      </w:pPr>
      <w:r w:rsidRPr="002044D2">
        <w:rPr>
          <w:b/>
          <w:sz w:val="28"/>
          <w:szCs w:val="28"/>
        </w:rPr>
        <w:t xml:space="preserve">Departamento de </w:t>
      </w:r>
      <w:r>
        <w:rPr>
          <w:b/>
          <w:sz w:val="28"/>
          <w:szCs w:val="28"/>
        </w:rPr>
        <w:t>Informática</w:t>
      </w:r>
    </w:p>
    <w:p w14:paraId="153CFCAB" w14:textId="77777777" w:rsidR="003E4BD0" w:rsidRDefault="003E4BD0" w:rsidP="003E4BD0">
      <w:pPr>
        <w:spacing w:before="0" w:after="0"/>
        <w:jc w:val="center"/>
        <w:rPr>
          <w:b/>
          <w:sz w:val="28"/>
          <w:szCs w:val="28"/>
        </w:rPr>
      </w:pPr>
    </w:p>
    <w:p w14:paraId="5FB5DC00" w14:textId="539ACBF1" w:rsidR="003E4BD0" w:rsidRPr="002044D2" w:rsidRDefault="003E4BD0" w:rsidP="003E4BD0">
      <w:pPr>
        <w:spacing w:before="0" w:after="0"/>
        <w:jc w:val="center"/>
        <w:rPr>
          <w:b/>
          <w:sz w:val="28"/>
          <w:szCs w:val="28"/>
        </w:rPr>
      </w:pPr>
    </w:p>
    <w:p w14:paraId="5EC5C876" w14:textId="77777777" w:rsidR="003E4BD0" w:rsidRDefault="003E4BD0" w:rsidP="003E4BD0">
      <w:pPr>
        <w:spacing w:before="0" w:after="0"/>
        <w:jc w:val="center"/>
        <w:rPr>
          <w:b/>
          <w:sz w:val="28"/>
          <w:szCs w:val="28"/>
        </w:rPr>
      </w:pPr>
    </w:p>
    <w:p w14:paraId="64A83640" w14:textId="028D7270" w:rsidR="003E4BD0" w:rsidRDefault="003E4BD0" w:rsidP="003E4BD0">
      <w:pPr>
        <w:spacing w:before="0" w:after="0"/>
        <w:jc w:val="center"/>
        <w:rPr>
          <w:b/>
          <w:sz w:val="28"/>
          <w:szCs w:val="28"/>
        </w:rPr>
      </w:pPr>
      <w:r w:rsidRPr="002044D2">
        <w:rPr>
          <w:b/>
          <w:sz w:val="28"/>
          <w:szCs w:val="28"/>
        </w:rPr>
        <w:t xml:space="preserve">Relatório </w:t>
      </w:r>
      <w:r w:rsidR="00AF2FAD">
        <w:rPr>
          <w:b/>
          <w:sz w:val="28"/>
          <w:szCs w:val="28"/>
        </w:rPr>
        <w:t>do Trabalho Final</w:t>
      </w:r>
    </w:p>
    <w:p w14:paraId="4797735B" w14:textId="3E092126" w:rsidR="009B4775" w:rsidRPr="002044D2" w:rsidRDefault="003B0A7C" w:rsidP="003E4BD0">
      <w:pPr>
        <w:spacing w:before="0"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Tema do Projeto Integrado</w:t>
      </w:r>
    </w:p>
    <w:p w14:paraId="243617DC" w14:textId="77777777" w:rsidR="003E4BD0" w:rsidRPr="002044D2" w:rsidRDefault="003E4BD0" w:rsidP="003E4BD0">
      <w:pPr>
        <w:spacing w:before="0" w:after="0"/>
        <w:jc w:val="center"/>
        <w:rPr>
          <w:b/>
          <w:sz w:val="28"/>
          <w:szCs w:val="28"/>
        </w:rPr>
      </w:pPr>
    </w:p>
    <w:p w14:paraId="4A3E07E5" w14:textId="77777777" w:rsidR="003E4BD0" w:rsidRPr="002044D2" w:rsidRDefault="003E4BD0" w:rsidP="003E4BD0">
      <w:pPr>
        <w:spacing w:before="0"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Licenciatura em Engenharia Informática</w:t>
      </w:r>
    </w:p>
    <w:p w14:paraId="48C1C624" w14:textId="77777777" w:rsidR="003E4BD0" w:rsidRPr="002044D2" w:rsidRDefault="003E4BD0" w:rsidP="003E4BD0">
      <w:pPr>
        <w:spacing w:before="0" w:after="0"/>
        <w:jc w:val="center"/>
        <w:rPr>
          <w:b/>
          <w:sz w:val="28"/>
          <w:szCs w:val="28"/>
        </w:rPr>
      </w:pPr>
    </w:p>
    <w:p w14:paraId="4CDB26C6" w14:textId="77777777" w:rsidR="003E4BD0" w:rsidRPr="002044D2" w:rsidRDefault="003E4BD0" w:rsidP="003E4BD0">
      <w:pPr>
        <w:spacing w:before="0" w:after="0"/>
        <w:jc w:val="center"/>
        <w:rPr>
          <w:b/>
          <w:sz w:val="28"/>
          <w:szCs w:val="28"/>
        </w:rPr>
      </w:pPr>
    </w:p>
    <w:p w14:paraId="0E6B4FA7" w14:textId="77777777" w:rsidR="003E4BD0" w:rsidRPr="002044D2" w:rsidRDefault="003E4BD0" w:rsidP="003E4BD0">
      <w:pPr>
        <w:spacing w:before="0" w:after="0"/>
        <w:jc w:val="center"/>
        <w:rPr>
          <w:b/>
          <w:sz w:val="28"/>
          <w:szCs w:val="28"/>
        </w:rPr>
      </w:pPr>
    </w:p>
    <w:p w14:paraId="45DB655A" w14:textId="77777777" w:rsidR="003E4BD0" w:rsidRPr="002044D2" w:rsidRDefault="003E4BD0" w:rsidP="003E4BD0">
      <w:pPr>
        <w:spacing w:before="0" w:after="0"/>
        <w:jc w:val="center"/>
        <w:rPr>
          <w:b/>
          <w:sz w:val="28"/>
          <w:szCs w:val="28"/>
        </w:rPr>
      </w:pPr>
      <w:r w:rsidRPr="002044D2">
        <w:rPr>
          <w:b/>
          <w:sz w:val="28"/>
          <w:szCs w:val="28"/>
        </w:rPr>
        <w:t>Realizado em</w:t>
      </w:r>
    </w:p>
    <w:p w14:paraId="27DC57DB" w14:textId="5FEC9960" w:rsidR="00DA2623" w:rsidRPr="002044D2" w:rsidRDefault="00D16629" w:rsidP="00DA2623">
      <w:pPr>
        <w:spacing w:before="0"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Base de Dados</w:t>
      </w:r>
      <w:r w:rsidR="00584421">
        <w:rPr>
          <w:b/>
          <w:sz w:val="28"/>
          <w:szCs w:val="28"/>
        </w:rPr>
        <w:t xml:space="preserve"> I</w:t>
      </w:r>
    </w:p>
    <w:p w14:paraId="09B18B4D" w14:textId="77777777" w:rsidR="003E4BD0" w:rsidRPr="002044D2" w:rsidRDefault="003E4BD0" w:rsidP="003E4BD0">
      <w:pPr>
        <w:spacing w:before="0" w:after="0"/>
        <w:jc w:val="center"/>
        <w:rPr>
          <w:b/>
          <w:sz w:val="28"/>
          <w:szCs w:val="28"/>
        </w:rPr>
      </w:pPr>
      <w:r w:rsidRPr="002044D2">
        <w:rPr>
          <w:b/>
          <w:sz w:val="28"/>
          <w:szCs w:val="28"/>
        </w:rPr>
        <w:t>por</w:t>
      </w:r>
    </w:p>
    <w:p w14:paraId="05AE5A7E" w14:textId="77777777" w:rsidR="00A37F21" w:rsidRDefault="00A37F21" w:rsidP="00A37F21">
      <w:pPr>
        <w:spacing w:before="0"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Luís Lopes, nº 18699</w:t>
      </w:r>
    </w:p>
    <w:p w14:paraId="0CD248D3" w14:textId="77777777" w:rsidR="00A37F21" w:rsidRDefault="00A37F21" w:rsidP="00A37F21">
      <w:pPr>
        <w:spacing w:before="0"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Bruno Lopes, nº18706</w:t>
      </w:r>
    </w:p>
    <w:p w14:paraId="7A409134" w14:textId="77777777" w:rsidR="00A37F21" w:rsidRPr="002044D2" w:rsidRDefault="00A37F21" w:rsidP="00A37F21">
      <w:pPr>
        <w:spacing w:before="0"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Daniel Almeida, nº18695</w:t>
      </w:r>
    </w:p>
    <w:p w14:paraId="76BC90BD" w14:textId="77777777" w:rsidR="003E4BD0" w:rsidRDefault="003E4BD0" w:rsidP="003E4BD0">
      <w:pPr>
        <w:spacing w:before="0" w:after="0"/>
        <w:jc w:val="center"/>
        <w:rPr>
          <w:b/>
          <w:sz w:val="28"/>
          <w:szCs w:val="28"/>
        </w:rPr>
      </w:pPr>
    </w:p>
    <w:p w14:paraId="3B099633" w14:textId="77777777" w:rsidR="003E4BD0" w:rsidRPr="002044D2" w:rsidRDefault="003E4BD0" w:rsidP="003E4BD0">
      <w:pPr>
        <w:spacing w:before="0" w:after="0"/>
        <w:jc w:val="center"/>
        <w:rPr>
          <w:b/>
          <w:sz w:val="28"/>
          <w:szCs w:val="28"/>
        </w:rPr>
      </w:pPr>
    </w:p>
    <w:p w14:paraId="79D3FFF6" w14:textId="77777777" w:rsidR="003E4BD0" w:rsidRPr="002044D2" w:rsidRDefault="003E4BD0" w:rsidP="003E4BD0">
      <w:pPr>
        <w:spacing w:before="0" w:after="0"/>
        <w:jc w:val="left"/>
        <w:rPr>
          <w:b/>
          <w:sz w:val="28"/>
          <w:szCs w:val="28"/>
        </w:rPr>
      </w:pPr>
      <w:r w:rsidRPr="002044D2">
        <w:rPr>
          <w:b/>
          <w:sz w:val="28"/>
          <w:szCs w:val="28"/>
        </w:rPr>
        <w:t>Orientadores</w:t>
      </w:r>
    </w:p>
    <w:p w14:paraId="550F6D9D" w14:textId="7E91E8D0" w:rsidR="003E4BD0" w:rsidRPr="002044D2" w:rsidRDefault="003E4BD0" w:rsidP="003E4BD0">
      <w:pPr>
        <w:spacing w:before="0" w:after="0"/>
        <w:jc w:val="left"/>
        <w:rPr>
          <w:b/>
          <w:sz w:val="28"/>
          <w:szCs w:val="28"/>
        </w:rPr>
      </w:pPr>
      <w:r w:rsidRPr="002044D2">
        <w:rPr>
          <w:b/>
          <w:sz w:val="28"/>
          <w:szCs w:val="28"/>
        </w:rPr>
        <w:t xml:space="preserve">ESTGV: </w:t>
      </w:r>
      <w:r w:rsidR="00853BFA">
        <w:rPr>
          <w:b/>
          <w:sz w:val="28"/>
          <w:szCs w:val="28"/>
        </w:rPr>
        <w:t>Artur Sousa</w:t>
      </w:r>
    </w:p>
    <w:p w14:paraId="4BECF394" w14:textId="545AB20F" w:rsidR="003E4BD0" w:rsidRPr="003E4BD0" w:rsidRDefault="003E4BD0" w:rsidP="003E4BD0">
      <w:pPr>
        <w:spacing w:before="0" w:after="0"/>
        <w:jc w:val="right"/>
        <w:rPr>
          <w:b/>
          <w:sz w:val="28"/>
          <w:szCs w:val="28"/>
          <w:u w:val="single"/>
        </w:rPr>
      </w:pPr>
      <w:r w:rsidRPr="002044D2">
        <w:rPr>
          <w:b/>
          <w:sz w:val="28"/>
          <w:szCs w:val="28"/>
        </w:rPr>
        <w:t>Viseu</w:t>
      </w:r>
      <w:r>
        <w:rPr>
          <w:b/>
          <w:sz w:val="28"/>
          <w:szCs w:val="28"/>
        </w:rPr>
        <w:t>, 202</w:t>
      </w:r>
      <w:r w:rsidR="00F263D6">
        <w:rPr>
          <w:b/>
          <w:sz w:val="28"/>
          <w:szCs w:val="28"/>
        </w:rPr>
        <w:t>1</w:t>
      </w:r>
    </w:p>
    <w:p w14:paraId="12589548" w14:textId="77777777" w:rsidR="002044D2" w:rsidRDefault="002044D2"/>
    <w:p w14:paraId="6B63AD77" w14:textId="77777777" w:rsidR="00F007A6" w:rsidRDefault="00F007A6">
      <w:pPr>
        <w:sectPr w:rsidR="00F007A6" w:rsidSect="002044D2">
          <w:footerReference w:type="first" r:id="rId11"/>
          <w:type w:val="oddPage"/>
          <w:pgSz w:w="11906" w:h="16838" w:code="9"/>
          <w:pgMar w:top="1418" w:right="1134" w:bottom="1134" w:left="1701" w:header="709" w:footer="709" w:gutter="0"/>
          <w:cols w:space="708"/>
          <w:titlePg/>
          <w:docGrid w:linePitch="360"/>
        </w:sectPr>
      </w:pPr>
    </w:p>
    <w:p w14:paraId="224B6A67" w14:textId="77777777" w:rsidR="008A314A" w:rsidRDefault="008A314A" w:rsidP="00331D42">
      <w:pPr>
        <w:pStyle w:val="Ttulo"/>
      </w:pPr>
      <w:r>
        <w:lastRenderedPageBreak/>
        <w:t>Índice</w:t>
      </w:r>
    </w:p>
    <w:sdt>
      <w:sdtPr>
        <w:rPr>
          <w:rFonts w:ascii="Times New Roman" w:eastAsiaTheme="minorHAnsi" w:hAnsi="Times New Roman" w:cstheme="minorBidi"/>
          <w:sz w:val="24"/>
          <w:szCs w:val="22"/>
          <w:lang w:eastAsia="en-US"/>
        </w:rPr>
        <w:id w:val="-15704176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3DA8DD" w14:textId="77777777" w:rsidR="00362EF3" w:rsidRDefault="00362EF3">
          <w:pPr>
            <w:pStyle w:val="Cabealhodondice"/>
          </w:pPr>
        </w:p>
        <w:p w14:paraId="7AB63B03" w14:textId="2D3B3287" w:rsidR="00D67A98" w:rsidRDefault="00362EF3">
          <w:pPr>
            <w:pStyle w:val="ndice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6778573" w:history="1">
            <w:r w:rsidR="00D67A98" w:rsidRPr="00E94E6F">
              <w:rPr>
                <w:rStyle w:val="Hiperligao"/>
                <w:noProof/>
              </w:rPr>
              <w:t>1</w:t>
            </w:r>
            <w:r w:rsidR="00D67A98"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="00D67A98" w:rsidRPr="00E94E6F">
              <w:rPr>
                <w:rStyle w:val="Hiperligao"/>
                <w:noProof/>
              </w:rPr>
              <w:t>Introdução</w:t>
            </w:r>
            <w:r w:rsidR="00D67A98">
              <w:rPr>
                <w:noProof/>
                <w:webHidden/>
              </w:rPr>
              <w:tab/>
            </w:r>
            <w:r w:rsidR="00D67A98">
              <w:rPr>
                <w:noProof/>
                <w:webHidden/>
              </w:rPr>
              <w:fldChar w:fldCharType="begin"/>
            </w:r>
            <w:r w:rsidR="00D67A98">
              <w:rPr>
                <w:noProof/>
                <w:webHidden/>
              </w:rPr>
              <w:instrText xml:space="preserve"> PAGEREF _Toc76778573 \h </w:instrText>
            </w:r>
            <w:r w:rsidR="00D67A98">
              <w:rPr>
                <w:noProof/>
                <w:webHidden/>
              </w:rPr>
            </w:r>
            <w:r w:rsidR="00D67A98">
              <w:rPr>
                <w:noProof/>
                <w:webHidden/>
              </w:rPr>
              <w:fldChar w:fldCharType="separate"/>
            </w:r>
            <w:r w:rsidR="003D36AB">
              <w:rPr>
                <w:noProof/>
                <w:webHidden/>
              </w:rPr>
              <w:t>1</w:t>
            </w:r>
            <w:r w:rsidR="00D67A98">
              <w:rPr>
                <w:noProof/>
                <w:webHidden/>
              </w:rPr>
              <w:fldChar w:fldCharType="end"/>
            </w:r>
          </w:hyperlink>
        </w:p>
        <w:p w14:paraId="3C02CF90" w14:textId="689D0E16" w:rsidR="00D67A98" w:rsidRDefault="00D67A98">
          <w:pPr>
            <w:pStyle w:val="ndice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76778574" w:history="1">
            <w:r w:rsidRPr="00E94E6F">
              <w:rPr>
                <w:rStyle w:val="Hiperligao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E94E6F">
              <w:rPr>
                <w:rStyle w:val="Hiperligao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_Toc76778574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36A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18953" w14:textId="63E82A18" w:rsidR="00D67A98" w:rsidRDefault="00D67A98">
          <w:pPr>
            <w:pStyle w:val="ndice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76778575" w:history="1">
            <w:r w:rsidRPr="00E94E6F">
              <w:rPr>
                <w:rStyle w:val="Hiperligao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E94E6F">
              <w:rPr>
                <w:rStyle w:val="Hiperligao"/>
                <w:noProof/>
              </w:rPr>
              <w:t>Estrutura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_Toc76778575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36A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E0FF7" w14:textId="107D962D" w:rsidR="00D67A98" w:rsidRDefault="00D67A98">
          <w:pPr>
            <w:pStyle w:val="ndice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76778576" w:history="1">
            <w:r w:rsidRPr="00E94E6F">
              <w:rPr>
                <w:rStyle w:val="Hiperligao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E94E6F">
              <w:rPr>
                <w:rStyle w:val="Hiperligao"/>
                <w:noProof/>
              </w:rPr>
              <w:t>Database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_Toc76778576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36A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75645" w14:textId="674D0F7B" w:rsidR="00D67A98" w:rsidRDefault="00D67A98">
          <w:pPr>
            <w:pStyle w:val="ndice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76778577" w:history="1">
            <w:r w:rsidRPr="00E94E6F">
              <w:rPr>
                <w:rStyle w:val="Hiperligao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E94E6F">
              <w:rPr>
                <w:rStyle w:val="Hiperligao"/>
                <w:noProof/>
              </w:rPr>
              <w:t>Scripts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_Toc76778577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36A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538E2" w14:textId="4B404FA9" w:rsidR="00D67A98" w:rsidRDefault="00D67A98">
          <w:pPr>
            <w:pStyle w:val="ndice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76778578" w:history="1">
            <w:r w:rsidRPr="00E94E6F">
              <w:rPr>
                <w:rStyle w:val="Hiperligao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E94E6F">
              <w:rPr>
                <w:rStyle w:val="Hiperligao"/>
                <w:noProof/>
              </w:rPr>
              <w:t>Script de criação de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_Toc76778578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36A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40933" w14:textId="24F45E24" w:rsidR="00D67A98" w:rsidRDefault="00D67A98">
          <w:pPr>
            <w:pStyle w:val="ndice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76778579" w:history="1">
            <w:r w:rsidRPr="00E94E6F">
              <w:rPr>
                <w:rStyle w:val="Hiperligao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E94E6F">
              <w:rPr>
                <w:rStyle w:val="Hiperligao"/>
                <w:noProof/>
              </w:rPr>
              <w:t>Script de inserção de dados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_Toc76778579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36A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1B953" w14:textId="32F277F2" w:rsidR="00D67A98" w:rsidRDefault="00D67A98">
          <w:pPr>
            <w:pStyle w:val="ndice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76778580" w:history="1">
            <w:r w:rsidRPr="00E94E6F">
              <w:rPr>
                <w:rStyle w:val="Hiperligao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E94E6F">
              <w:rPr>
                <w:rStyle w:val="Hiperligao"/>
                <w:noProof/>
              </w:rPr>
              <w:t>Script de criação de objetos lógicos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_Toc76778580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36A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F9027" w14:textId="0DB2A205" w:rsidR="00D67A98" w:rsidRDefault="00D67A98">
          <w:pPr>
            <w:pStyle w:val="ndice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76778581" w:history="1">
            <w:r w:rsidRPr="00E94E6F">
              <w:rPr>
                <w:rStyle w:val="Hiperligao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E94E6F">
              <w:rPr>
                <w:rStyle w:val="Hiperligao"/>
                <w:noProof/>
              </w:rPr>
              <w:t>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_Toc76778581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36A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9EA54" w14:textId="6D559A05" w:rsidR="00D67A98" w:rsidRDefault="00D67A98">
          <w:pPr>
            <w:pStyle w:val="ndice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76778582" w:history="1">
            <w:r w:rsidRPr="00E94E6F">
              <w:rPr>
                <w:rStyle w:val="Hiperligao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E94E6F">
              <w:rPr>
                <w:rStyle w:val="Hiperligao"/>
                <w:noProof/>
              </w:rPr>
              <w:t>Página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_Toc76778582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36A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F8144" w14:textId="6A9C79C0" w:rsidR="00D67A98" w:rsidRDefault="00D67A98">
          <w:pPr>
            <w:pStyle w:val="ndice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76778583" w:history="1">
            <w:r w:rsidRPr="00E94E6F">
              <w:rPr>
                <w:rStyle w:val="Hiperligao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E94E6F">
              <w:rPr>
                <w:rStyle w:val="Hiperligao"/>
                <w:noProof/>
              </w:rPr>
              <w:t>Página ‘Editar espaço’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_Toc76778583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36A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EFC00" w14:textId="2BE06A6E" w:rsidR="00D67A98" w:rsidRDefault="00D67A98">
          <w:pPr>
            <w:pStyle w:val="ndice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76778584" w:history="1">
            <w:r w:rsidRPr="00E94E6F">
              <w:rPr>
                <w:rStyle w:val="Hiperligao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E94E6F">
              <w:rPr>
                <w:rStyle w:val="Hiperligao"/>
                <w:noProof/>
              </w:rPr>
              <w:t>Página ‘Ver espaço’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_Toc76778584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36AB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64DDD" w14:textId="0334EFB2" w:rsidR="00D67A98" w:rsidRDefault="00D67A98">
          <w:pPr>
            <w:pStyle w:val="ndice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76778585" w:history="1">
            <w:r w:rsidRPr="00E94E6F">
              <w:rPr>
                <w:rStyle w:val="Hiperligao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E94E6F">
              <w:rPr>
                <w:rStyle w:val="Hiperligao"/>
                <w:noProof/>
              </w:rPr>
              <w:t>Página ‘Consultas’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_Toc76778585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36A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5E42A" w14:textId="3C8887E6" w:rsidR="00D67A98" w:rsidRDefault="00D67A98">
          <w:pPr>
            <w:pStyle w:val="ndice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76778586" w:history="1">
            <w:r w:rsidRPr="00E94E6F">
              <w:rPr>
                <w:rStyle w:val="Hiperligao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E94E6F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_Toc76778586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36A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B635F" w14:textId="64FEF7AC" w:rsidR="00362EF3" w:rsidRDefault="00362EF3">
          <w:r>
            <w:rPr>
              <w:b/>
              <w:bCs/>
            </w:rPr>
            <w:fldChar w:fldCharType="end"/>
          </w:r>
        </w:p>
      </w:sdtContent>
    </w:sdt>
    <w:p w14:paraId="2340167E" w14:textId="77777777" w:rsidR="00331D42" w:rsidRPr="00331D42" w:rsidRDefault="00331D42" w:rsidP="00331D42"/>
    <w:p w14:paraId="6CABB796" w14:textId="77777777" w:rsidR="008A314A" w:rsidRDefault="008A314A" w:rsidP="008A314A">
      <w:pPr>
        <w:tabs>
          <w:tab w:val="left" w:pos="2392"/>
        </w:tabs>
      </w:pPr>
    </w:p>
    <w:p w14:paraId="12AEF134" w14:textId="77777777" w:rsidR="008A314A" w:rsidRDefault="008A314A" w:rsidP="008A314A">
      <w:pPr>
        <w:tabs>
          <w:tab w:val="left" w:pos="2392"/>
        </w:tabs>
        <w:sectPr w:rsidR="008A314A" w:rsidSect="008A314A">
          <w:headerReference w:type="first" r:id="rId12"/>
          <w:footerReference w:type="first" r:id="rId13"/>
          <w:type w:val="oddPage"/>
          <w:pgSz w:w="11906" w:h="16838" w:code="9"/>
          <w:pgMar w:top="1418" w:right="1134" w:bottom="1134" w:left="1701" w:header="709" w:footer="709" w:gutter="0"/>
          <w:pgNumType w:fmt="upperRoman"/>
          <w:cols w:space="708"/>
          <w:titlePg/>
          <w:docGrid w:linePitch="360"/>
        </w:sectPr>
      </w:pPr>
    </w:p>
    <w:p w14:paraId="5C68072B" w14:textId="77777777" w:rsidR="008A314A" w:rsidRDefault="008A314A" w:rsidP="00331D42">
      <w:pPr>
        <w:pStyle w:val="Ttulo"/>
      </w:pPr>
      <w:r>
        <w:lastRenderedPageBreak/>
        <w:t>Índice de Figuras</w:t>
      </w:r>
    </w:p>
    <w:p w14:paraId="1650EADC" w14:textId="31D26097" w:rsidR="00D67A98" w:rsidRDefault="00FE52F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r:id="rId14" w:anchor="_Toc76778587" w:history="1">
        <w:r w:rsidR="00D67A98" w:rsidRPr="005A22A2">
          <w:rPr>
            <w:rStyle w:val="Hiperligao"/>
            <w:noProof/>
          </w:rPr>
          <w:t>Figura 1 - Database Diagram</w:t>
        </w:r>
        <w:r w:rsidR="00D67A98">
          <w:rPr>
            <w:noProof/>
            <w:webHidden/>
          </w:rPr>
          <w:tab/>
        </w:r>
        <w:r w:rsidR="00D67A98">
          <w:rPr>
            <w:noProof/>
            <w:webHidden/>
          </w:rPr>
          <w:fldChar w:fldCharType="begin"/>
        </w:r>
        <w:r w:rsidR="00D67A98">
          <w:rPr>
            <w:noProof/>
            <w:webHidden/>
          </w:rPr>
          <w:instrText xml:space="preserve"> PAGEREF _Toc76778587 \h </w:instrText>
        </w:r>
        <w:r w:rsidR="00D67A98">
          <w:rPr>
            <w:noProof/>
            <w:webHidden/>
          </w:rPr>
        </w:r>
        <w:r w:rsidR="00D67A98">
          <w:rPr>
            <w:noProof/>
            <w:webHidden/>
          </w:rPr>
          <w:fldChar w:fldCharType="separate"/>
        </w:r>
        <w:r w:rsidR="003D36AB">
          <w:rPr>
            <w:noProof/>
            <w:webHidden/>
          </w:rPr>
          <w:t>3</w:t>
        </w:r>
        <w:r w:rsidR="00D67A98">
          <w:rPr>
            <w:noProof/>
            <w:webHidden/>
          </w:rPr>
          <w:fldChar w:fldCharType="end"/>
        </w:r>
      </w:hyperlink>
    </w:p>
    <w:p w14:paraId="394EB4D1" w14:textId="4B3124F4" w:rsidR="00D67A98" w:rsidRDefault="00D67A9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5" w:anchor="_Toc76778588" w:history="1">
        <w:r w:rsidRPr="005A22A2">
          <w:rPr>
            <w:rStyle w:val="Hiperligao"/>
            <w:noProof/>
          </w:rPr>
          <w:t>Figura 2 - Verificação de objetos existentes e criação da tabela de utilizadores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_Toc76778588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36A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B7B86ED" w14:textId="021162AA" w:rsidR="00D67A98" w:rsidRDefault="00D67A9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6" w:anchor="_Toc76778589" w:history="1">
        <w:r w:rsidRPr="005A22A2">
          <w:rPr>
            <w:rStyle w:val="Hiperligao"/>
            <w:noProof/>
          </w:rPr>
          <w:t>Figura 3 - Criação das tabelas: grupos, espaços, reports e alertas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_Toc76778589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36A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CF3F322" w14:textId="379643F8" w:rsidR="00D67A98" w:rsidRDefault="00D67A9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7" w:anchor="_Toc76778590" w:history="1">
        <w:r w:rsidRPr="005A22A2">
          <w:rPr>
            <w:rStyle w:val="Hiperligao"/>
            <w:noProof/>
          </w:rPr>
          <w:t>Figura 4 - Inserção de dados nas tabelas: utilizadores, grupos e espaços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_Toc76778590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36A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5C352AA" w14:textId="79A9DB38" w:rsidR="00D67A98" w:rsidRDefault="00D67A9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8" w:anchor="_Toc76778591" w:history="1">
        <w:r w:rsidRPr="005A22A2">
          <w:rPr>
            <w:rStyle w:val="Hiperligao"/>
            <w:noProof/>
          </w:rPr>
          <w:t>Figura 5 - Inserção de dados na tabela reports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_Toc76778591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36A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1473294" w14:textId="6E586FCC" w:rsidR="00D67A98" w:rsidRDefault="00D67A9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9" w:anchor="_Toc76778592" w:history="1">
        <w:r w:rsidRPr="005A22A2">
          <w:rPr>
            <w:rStyle w:val="Hiperligao"/>
            <w:noProof/>
          </w:rPr>
          <w:t>Figura 6 - Função (Devolver o nome de um espaço)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_Toc76778592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36A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36C240A" w14:textId="2D9C7B06" w:rsidR="00D67A98" w:rsidRDefault="00D67A9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20" w:anchor="_Toc76778593" w:history="1">
        <w:r w:rsidRPr="005A22A2">
          <w:rPr>
            <w:rStyle w:val="Hiperligao"/>
            <w:noProof/>
          </w:rPr>
          <w:t>Figura 7 - Função (Devolver a média de reports de um espaço, dos últimos 10min.)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_Toc76778593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36A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6AF9064" w14:textId="133B1B62" w:rsidR="00D67A98" w:rsidRDefault="00D67A9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21" w:anchor="_Toc76778594" w:history="1">
        <w:r w:rsidRPr="005A22A2">
          <w:rPr>
            <w:rStyle w:val="Hiperligao"/>
            <w:noProof/>
          </w:rPr>
          <w:t>Figura 8 - PA (Listar os espaços e a média do seu nível de concentração baseado nos reports dos últimos dez minutos)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_Toc76778594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36A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8431070" w14:textId="660EDACE" w:rsidR="00D67A98" w:rsidRDefault="00D67A9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22" w:anchor="_Toc76778595" w:history="1">
        <w:r w:rsidRPr="005A22A2">
          <w:rPr>
            <w:rStyle w:val="Hiperligao"/>
            <w:noProof/>
          </w:rPr>
          <w:t>Figura 9 - PA (CRUD da tabela espaços)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_Toc76778595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36A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FDA76CB" w14:textId="3B042632" w:rsidR="00D67A98" w:rsidRDefault="00D67A9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23" w:anchor="_Toc76778596" w:history="1">
        <w:r w:rsidRPr="005A22A2">
          <w:rPr>
            <w:rStyle w:val="Hiperligao"/>
            <w:noProof/>
          </w:rPr>
          <w:t>Figura 10 - PA (Listar últimos dez reports de um espaço)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_Toc76778596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36A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B0C4F58" w14:textId="342D446E" w:rsidR="00D67A98" w:rsidRDefault="00D67A9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24" w:anchor="_Toc76778597" w:history="1">
        <w:r w:rsidRPr="005A22A2">
          <w:rPr>
            <w:rStyle w:val="Hiperligao"/>
            <w:noProof/>
          </w:rPr>
          <w:t>Figura 11 - PA (Listar os reports de um espaço, entre duas datas)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_Toc76778597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36A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24CB7B7" w14:textId="69C621F8" w:rsidR="00D67A98" w:rsidRDefault="00D67A9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25" w:anchor="_Toc76778598" w:history="1">
        <w:r w:rsidRPr="005A22A2">
          <w:rPr>
            <w:rStyle w:val="Hiperligao"/>
            <w:noProof/>
          </w:rPr>
          <w:t>Figura 12 - PA (Inserir report para teste)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_Toc76778598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36A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430ABAB" w14:textId="5BE874EA" w:rsidR="00D67A98" w:rsidRDefault="00D67A9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26" w:anchor="_Toc76778599" w:history="1">
        <w:r w:rsidRPr="005A22A2">
          <w:rPr>
            <w:rStyle w:val="Hiperligao"/>
            <w:noProof/>
          </w:rPr>
          <w:t>Figura 13 - PA (Consultas)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_Toc76778599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36AB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A367DD5" w14:textId="6F8EBD6D" w:rsidR="00D67A98" w:rsidRDefault="00D67A9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27" w:anchor="_Toc76778600" w:history="1">
        <w:r w:rsidRPr="005A22A2">
          <w:rPr>
            <w:rStyle w:val="Hiperligao"/>
            <w:noProof/>
          </w:rPr>
          <w:t>Figura 14 Trigger (INSERT report)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_Toc76778600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36A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78655DC" w14:textId="4A6BD776" w:rsidR="00D67A98" w:rsidRDefault="00D67A9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28" w:anchor="_Toc76778601" w:history="1">
        <w:r w:rsidRPr="005A22A2">
          <w:rPr>
            <w:rStyle w:val="Hiperligao"/>
            <w:noProof/>
          </w:rPr>
          <w:t>Figura 15 - Trigger (UPDATE espaço)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_Toc76778601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36AB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798879B" w14:textId="73E73C23" w:rsidR="00D67A98" w:rsidRDefault="00D67A9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29" w:anchor="_Toc76778602" w:history="1">
        <w:r w:rsidRPr="005A22A2">
          <w:rPr>
            <w:rStyle w:val="Hiperligao"/>
            <w:noProof/>
          </w:rPr>
          <w:t>Figura 16 - Cursor (Remover utilizadores sem reports há mais de 3 meses)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_Toc76778602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36A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196FF01" w14:textId="209F9966" w:rsidR="00D67A98" w:rsidRDefault="00D67A9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30" w:anchor="_Toc76778603" w:history="1">
        <w:r w:rsidRPr="005A22A2">
          <w:rPr>
            <w:rStyle w:val="Hiperligao"/>
            <w:noProof/>
          </w:rPr>
          <w:t>Figura 17 - Página 'Ver espaço'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_Toc76778603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36A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8C19DF6" w14:textId="393643AF" w:rsidR="00D67A98" w:rsidRDefault="00D67A9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31" w:anchor="_Toc76778604" w:history="1">
        <w:r w:rsidRPr="005A22A2">
          <w:rPr>
            <w:rStyle w:val="Hiperligao"/>
            <w:noProof/>
          </w:rPr>
          <w:t>Figura 18 - Página 'Consultas'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_Toc76778604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36AB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B3DB045" w14:textId="26D59C9E" w:rsidR="00331D42" w:rsidRDefault="00FE52F8" w:rsidP="00F23DC1">
      <w:pPr>
        <w:sectPr w:rsidR="00331D42" w:rsidSect="008A314A">
          <w:type w:val="oddPage"/>
          <w:pgSz w:w="11906" w:h="16838" w:code="9"/>
          <w:pgMar w:top="1418" w:right="1134" w:bottom="1134" w:left="1701" w:header="709" w:footer="709" w:gutter="0"/>
          <w:pgNumType w:fmt="upperRoman"/>
          <w:cols w:space="708"/>
          <w:titlePg/>
          <w:docGrid w:linePitch="360"/>
        </w:sectPr>
      </w:pPr>
      <w:r>
        <w:rPr>
          <w:b/>
          <w:bCs/>
          <w:noProof/>
        </w:rPr>
        <w:fldChar w:fldCharType="end"/>
      </w:r>
    </w:p>
    <w:p w14:paraId="0AD44901" w14:textId="3F7D029B" w:rsidR="008A314A" w:rsidRDefault="008A314A" w:rsidP="00811821">
      <w:pPr>
        <w:pStyle w:val="Ttulo"/>
      </w:pPr>
      <w:r>
        <w:lastRenderedPageBreak/>
        <w:t>Lista de abreviaturas</w:t>
      </w:r>
    </w:p>
    <w:p w14:paraId="39D9C35C" w14:textId="3ED20974" w:rsidR="00A57DBB" w:rsidRPr="00A57DBB" w:rsidRDefault="005105FF" w:rsidP="00A57DBB">
      <w:r>
        <w:t>PA – Procedimento Armazenado</w:t>
      </w:r>
    </w:p>
    <w:p w14:paraId="3723D1F8" w14:textId="77777777" w:rsidR="00811821" w:rsidRPr="00811821" w:rsidRDefault="00811821" w:rsidP="00811821"/>
    <w:p w14:paraId="0D015806" w14:textId="77777777" w:rsidR="008A314A" w:rsidRPr="00C748E2" w:rsidRDefault="008A314A" w:rsidP="008A314A">
      <w:pPr>
        <w:tabs>
          <w:tab w:val="left" w:pos="2392"/>
        </w:tabs>
        <w:rPr>
          <w:lang w:val="en-US"/>
        </w:rPr>
        <w:sectPr w:rsidR="008A314A" w:rsidRPr="00C748E2" w:rsidSect="008A314A">
          <w:type w:val="oddPage"/>
          <w:pgSz w:w="11906" w:h="16838" w:code="9"/>
          <w:pgMar w:top="1418" w:right="1134" w:bottom="1134" w:left="1701" w:header="709" w:footer="709" w:gutter="0"/>
          <w:pgNumType w:fmt="upperRoman"/>
          <w:cols w:space="708"/>
          <w:titlePg/>
          <w:docGrid w:linePitch="360"/>
        </w:sectPr>
      </w:pPr>
    </w:p>
    <w:p w14:paraId="55504F94" w14:textId="77777777" w:rsidR="008C3D00" w:rsidRDefault="008C3D00" w:rsidP="008C3D00">
      <w:pPr>
        <w:pStyle w:val="Ttulo1"/>
      </w:pPr>
      <w:bookmarkStart w:id="0" w:name="_Toc68126492"/>
      <w:bookmarkStart w:id="1" w:name="_Toc76778573"/>
      <w:r>
        <w:lastRenderedPageBreak/>
        <w:t>Introdução</w:t>
      </w:r>
      <w:bookmarkEnd w:id="0"/>
      <w:bookmarkEnd w:id="1"/>
    </w:p>
    <w:p w14:paraId="0509BA89" w14:textId="06F747C2" w:rsidR="008C3D00" w:rsidRDefault="008C3D00" w:rsidP="008C3D00">
      <w:pPr>
        <w:tabs>
          <w:tab w:val="left" w:pos="2392"/>
        </w:tabs>
      </w:pPr>
      <w:r>
        <w:t xml:space="preserve">Este relatório foi realizado no âmbito da unidade curricular de </w:t>
      </w:r>
      <w:r w:rsidR="00FB4476">
        <w:t>Base de Dados</w:t>
      </w:r>
      <w:r w:rsidR="00DC0898">
        <w:t xml:space="preserve"> I</w:t>
      </w:r>
      <w:r>
        <w:t>, cadeira integrante do curso de Engenharia Informática.</w:t>
      </w:r>
    </w:p>
    <w:p w14:paraId="6145BE1C" w14:textId="1A96C3E2" w:rsidR="008C3D00" w:rsidRDefault="0038293E" w:rsidP="008C3D00">
      <w:pPr>
        <w:pStyle w:val="Ttulo2"/>
      </w:pPr>
      <w:bookmarkStart w:id="2" w:name="_Toc68126493"/>
      <w:bookmarkStart w:id="3" w:name="_Toc76778574"/>
      <w:r>
        <w:t>Descrição</w:t>
      </w:r>
      <w:bookmarkEnd w:id="2"/>
      <w:bookmarkEnd w:id="3"/>
    </w:p>
    <w:p w14:paraId="266CD76D" w14:textId="77777777" w:rsidR="00BB1752" w:rsidRDefault="00D2602A" w:rsidP="005B08D6">
      <w:r>
        <w:t>O Website</w:t>
      </w:r>
      <w:r w:rsidR="002C1599">
        <w:t xml:space="preserve"> </w:t>
      </w:r>
      <w:r w:rsidR="00683D05">
        <w:t>visa simular a gestão da concentração dos espaços de um grupo, neste caso a ESTGV.</w:t>
      </w:r>
    </w:p>
    <w:p w14:paraId="26C6F556" w14:textId="67C63DEB" w:rsidR="005B08D6" w:rsidRPr="005B08D6" w:rsidRDefault="00BB1752" w:rsidP="005B08D6">
      <w:r>
        <w:t>O Website é composto por quatro páginas: inicial, editar o espaço, ver o espaço e consultas.</w:t>
      </w:r>
    </w:p>
    <w:p w14:paraId="4B9B15AF" w14:textId="72F627A8" w:rsidR="008C3D00" w:rsidRPr="00FF194F" w:rsidRDefault="008C3D00" w:rsidP="008C3D00">
      <w:r>
        <w:t xml:space="preserve">O presente relatório tem como objetivo </w:t>
      </w:r>
      <w:r w:rsidR="00894164">
        <w:t xml:space="preserve">descrever todas as etapas </w:t>
      </w:r>
      <w:r w:rsidR="00312CB7">
        <w:t xml:space="preserve">deste projeto, desde os scripts até à implementação </w:t>
      </w:r>
      <w:r w:rsidR="0056068B">
        <w:t>d</w:t>
      </w:r>
      <w:r w:rsidR="00312CB7">
        <w:t>o Website.</w:t>
      </w:r>
    </w:p>
    <w:p w14:paraId="179BA86D" w14:textId="77777777" w:rsidR="008C3D00" w:rsidRDefault="008C3D00" w:rsidP="008C3D00">
      <w:pPr>
        <w:pStyle w:val="Ttulo2"/>
      </w:pPr>
      <w:bookmarkStart w:id="4" w:name="_Toc68126494"/>
      <w:bookmarkStart w:id="5" w:name="_Toc76778575"/>
      <w:r>
        <w:t>Estrutura</w:t>
      </w:r>
      <w:bookmarkEnd w:id="4"/>
      <w:bookmarkEnd w:id="5"/>
    </w:p>
    <w:p w14:paraId="49992CDF" w14:textId="3AB5D772" w:rsidR="008C3D00" w:rsidRDefault="008C3D00" w:rsidP="008C3D00">
      <w:r>
        <w:t xml:space="preserve">Este relatório encontra-se dividido em </w:t>
      </w:r>
      <w:r w:rsidR="00CC7E71">
        <w:t>cinco</w:t>
      </w:r>
      <w:r>
        <w:t xml:space="preserve"> capítulos. No primeiro e presente capítulo é realizada uma contextualização do trabalho prático e listados os objetivos propostos.</w:t>
      </w:r>
    </w:p>
    <w:p w14:paraId="7FF32969" w14:textId="3571C6B3" w:rsidR="004B2252" w:rsidRDefault="008C3D00" w:rsidP="008C3D00">
      <w:r>
        <w:t xml:space="preserve">No segundo capítulo </w:t>
      </w:r>
      <w:r w:rsidR="00C31780">
        <w:t>é apresentado o Database Diagram.</w:t>
      </w:r>
    </w:p>
    <w:p w14:paraId="6F8CD590" w14:textId="295B8DDA" w:rsidR="004B2252" w:rsidRDefault="004B2252" w:rsidP="008C3D00">
      <w:r>
        <w:t>No capítulo seguinte</w:t>
      </w:r>
      <w:r w:rsidR="009A633A">
        <w:t xml:space="preserve"> </w:t>
      </w:r>
      <w:r w:rsidR="00DC2308">
        <w:t xml:space="preserve">expomos </w:t>
      </w:r>
      <w:r w:rsidR="00495EEB">
        <w:t>os vários scripts de SQL</w:t>
      </w:r>
      <w:r w:rsidR="00F6266E">
        <w:t xml:space="preserve"> acompanhados </w:t>
      </w:r>
      <w:r w:rsidR="00CF398C">
        <w:t>de</w:t>
      </w:r>
      <w:r w:rsidR="00F6266E">
        <w:t xml:space="preserve"> uma breve descrição</w:t>
      </w:r>
      <w:r w:rsidR="00495EEB">
        <w:t>.</w:t>
      </w:r>
    </w:p>
    <w:p w14:paraId="48C51E2C" w14:textId="35B39113" w:rsidR="00DC2308" w:rsidRDefault="00DC2308" w:rsidP="008C3D00">
      <w:r>
        <w:t xml:space="preserve">Para o quarto capítulo </w:t>
      </w:r>
      <w:r w:rsidR="001131B0">
        <w:t>exibimos as páginas que compõem o Website em conjunto com o código SQL que as alimenta.</w:t>
      </w:r>
      <w:r>
        <w:t xml:space="preserve"> </w:t>
      </w:r>
    </w:p>
    <w:p w14:paraId="2D74A394" w14:textId="7B5C7095" w:rsidR="008A314A" w:rsidRPr="008C3D00" w:rsidRDefault="008C3D00" w:rsidP="008C3D00">
      <w:pPr>
        <w:rPr>
          <w:u w:val="single"/>
        </w:rPr>
        <w:sectPr w:rsidR="008A314A" w:rsidRPr="008C3D00" w:rsidSect="008A314A">
          <w:headerReference w:type="default" r:id="rId32"/>
          <w:footerReference w:type="default" r:id="rId33"/>
          <w:headerReference w:type="first" r:id="rId34"/>
          <w:footerReference w:type="first" r:id="rId35"/>
          <w:type w:val="oddPage"/>
          <w:pgSz w:w="11906" w:h="16838" w:code="9"/>
          <w:pgMar w:top="1418" w:right="1134" w:bottom="1134" w:left="1701" w:header="709" w:footer="709" w:gutter="0"/>
          <w:pgNumType w:start="1"/>
          <w:cols w:space="708"/>
          <w:titlePg/>
          <w:docGrid w:linePitch="360"/>
        </w:sectPr>
      </w:pPr>
      <w:r>
        <w:t xml:space="preserve">No </w:t>
      </w:r>
      <w:r w:rsidR="00DB4E31">
        <w:t>quinto</w:t>
      </w:r>
      <w:r>
        <w:t xml:space="preserve"> e último capítulo sintetiza-se o trabalho realizado, em conjunto com algumas considerações do mesmo.</w:t>
      </w:r>
    </w:p>
    <w:p w14:paraId="2E2D9AF5" w14:textId="58B738DC" w:rsidR="00B55361" w:rsidRPr="003A023F" w:rsidRDefault="00D2602A" w:rsidP="003A023F">
      <w:pPr>
        <w:pStyle w:val="Ttulo1"/>
      </w:pPr>
      <w:bookmarkStart w:id="6" w:name="_Toc76778576"/>
      <w:r>
        <w:lastRenderedPageBreak/>
        <w:t>Database Diagram</w:t>
      </w:r>
      <w:bookmarkEnd w:id="6"/>
    </w:p>
    <w:p w14:paraId="27B499C2" w14:textId="0C7B8094" w:rsidR="00552103" w:rsidRDefault="00552103" w:rsidP="00552103">
      <w:pPr>
        <w:spacing w:before="0" w:after="120"/>
        <w:jc w:val="left"/>
      </w:pPr>
    </w:p>
    <w:p w14:paraId="3ED0310A" w14:textId="394F9A41" w:rsidR="00B55361" w:rsidRDefault="003739AB" w:rsidP="00B55361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3DDD8D6D" wp14:editId="6C5188B2">
                <wp:simplePos x="0" y="0"/>
                <wp:positionH relativeFrom="column">
                  <wp:posOffset>-406400</wp:posOffset>
                </wp:positionH>
                <wp:positionV relativeFrom="paragraph">
                  <wp:posOffset>6293485</wp:posOffset>
                </wp:positionV>
                <wp:extent cx="65633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3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3BAEEB" w14:textId="1B9D7D18" w:rsidR="003739AB" w:rsidRPr="009A782C" w:rsidRDefault="003739AB" w:rsidP="003739AB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7" w:name="_Toc76778587"/>
                            <w:r>
                              <w:t xml:space="preserve">Figura </w:t>
                            </w:r>
                            <w:fldSimple w:instr=" SEQ Figura \* ARABIC ">
                              <w:r w:rsidR="003D36AB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Database Diagram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DD8D6D" id="_x0000_t202" coordsize="21600,21600" o:spt="202" path="m,l,21600r21600,l21600,xe">
                <v:stroke joinstyle="miter"/>
                <v:path gradientshapeok="t" o:connecttype="rect"/>
              </v:shapetype>
              <v:shape id="Caixa de texto 12" o:spid="_x0000_s1026" type="#_x0000_t202" style="position:absolute;left:0;text-align:left;margin-left:-32pt;margin-top:495.55pt;width:516.8pt;height:.05pt;z-index:-25159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" stroked="f">
                <v:textbox style="mso-fit-shape-to-text:t" inset="0,0,0,0">
                  <w:txbxContent>
                    <w:p w14:paraId="093BAEEB" w14:textId="1B9D7D18" w:rsidR="003739AB" w:rsidRPr="009A782C" w:rsidRDefault="003739AB" w:rsidP="003739AB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8" w:name="_Toc76778587"/>
                      <w:r>
                        <w:t xml:space="preserve">Figura </w:t>
                      </w:r>
                      <w:fldSimple w:instr=" SEQ Figura \* ARABIC ">
                        <w:r w:rsidR="003D36AB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Database Diagram</w:t>
                      </w:r>
                      <w:bookmarkEnd w:id="8"/>
                    </w:p>
                  </w:txbxContent>
                </v:textbox>
                <w10:wrap type="tight"/>
              </v:shape>
            </w:pict>
          </mc:Fallback>
        </mc:AlternateContent>
      </w:r>
      <w:r w:rsidR="002A0CCF">
        <w:rPr>
          <w:noProof/>
        </w:rPr>
        <w:drawing>
          <wp:anchor distT="0" distB="0" distL="114300" distR="114300" simplePos="0" relativeHeight="251717632" behindDoc="1" locked="0" layoutInCell="1" allowOverlap="1" wp14:anchorId="0CD350DC" wp14:editId="1DA4B560">
            <wp:simplePos x="0" y="0"/>
            <wp:positionH relativeFrom="margin">
              <wp:align>center</wp:align>
            </wp:positionH>
            <wp:positionV relativeFrom="paragraph">
              <wp:posOffset>415925</wp:posOffset>
            </wp:positionV>
            <wp:extent cx="6563360" cy="5820410"/>
            <wp:effectExtent l="0" t="0" r="8890" b="8890"/>
            <wp:wrapTight wrapText="bothSides">
              <wp:wrapPolygon edited="0">
                <wp:start x="0" y="0"/>
                <wp:lineTo x="0" y="21562"/>
                <wp:lineTo x="21567" y="21562"/>
                <wp:lineTo x="21567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360" cy="5820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DF711C2" w14:textId="12CCD402" w:rsidR="00B55361" w:rsidRDefault="00B55361" w:rsidP="00B55361"/>
    <w:p w14:paraId="384BD780" w14:textId="626CAB5E" w:rsidR="00B55361" w:rsidRPr="00B55361" w:rsidRDefault="00B55361" w:rsidP="00B55361">
      <w:pPr>
        <w:sectPr w:rsidR="00B55361" w:rsidRPr="00B55361" w:rsidSect="008A314A">
          <w:headerReference w:type="first" r:id="rId37"/>
          <w:footerReference w:type="first" r:id="rId38"/>
          <w:type w:val="oddPage"/>
          <w:pgSz w:w="11906" w:h="16838" w:code="9"/>
          <w:pgMar w:top="1418" w:right="1134" w:bottom="1134" w:left="1701" w:header="709" w:footer="709" w:gutter="0"/>
          <w:cols w:space="708"/>
          <w:titlePg/>
          <w:docGrid w:linePitch="360"/>
        </w:sectPr>
      </w:pPr>
    </w:p>
    <w:p w14:paraId="7B3AFAEB" w14:textId="10AA901D" w:rsidR="00C42073" w:rsidRDefault="004B37B5" w:rsidP="00C42073">
      <w:pPr>
        <w:pStyle w:val="Ttulo1"/>
      </w:pPr>
      <w:bookmarkStart w:id="9" w:name="_Ref76375031"/>
      <w:bookmarkStart w:id="10" w:name="_Toc76778577"/>
      <w:r>
        <w:lastRenderedPageBreak/>
        <w:t>Scripts</w:t>
      </w:r>
      <w:bookmarkEnd w:id="9"/>
      <w:bookmarkEnd w:id="10"/>
    </w:p>
    <w:p w14:paraId="7A67538A" w14:textId="0146AD91" w:rsidR="00653B45" w:rsidRPr="00653B45" w:rsidRDefault="00653B45" w:rsidP="00653B45">
      <w:r>
        <w:t xml:space="preserve">Visto que o Website visa simular a gestão </w:t>
      </w:r>
      <w:r w:rsidR="00897B52">
        <w:t xml:space="preserve">somente </w:t>
      </w:r>
      <w:r>
        <w:t>do grupo ESTGV</w:t>
      </w:r>
      <w:r w:rsidR="00726C9D">
        <w:t xml:space="preserve"> (ID = 1)</w:t>
      </w:r>
      <w:r>
        <w:t xml:space="preserve">, </w:t>
      </w:r>
      <w:r w:rsidR="005C4714">
        <w:t xml:space="preserve">o parâmetro de entrada </w:t>
      </w:r>
      <w:r w:rsidR="005C4714" w:rsidRPr="005C4714">
        <w:rPr>
          <w:b/>
          <w:bCs/>
        </w:rPr>
        <w:t>IdGroup</w:t>
      </w:r>
      <w:r w:rsidR="005C4714">
        <w:t xml:space="preserve"> </w:t>
      </w:r>
      <w:r w:rsidR="00B669A1">
        <w:t xml:space="preserve">nunca </w:t>
      </w:r>
      <w:r w:rsidR="00AE7FA1">
        <w:t>é necessário</w:t>
      </w:r>
      <w:r>
        <w:t>.</w:t>
      </w:r>
    </w:p>
    <w:p w14:paraId="7729AD48" w14:textId="29BCBCF7" w:rsidR="0012177F" w:rsidRDefault="00134C2A" w:rsidP="00134C2A">
      <w:pPr>
        <w:pStyle w:val="Ttulo2"/>
      </w:pPr>
      <w:bookmarkStart w:id="11" w:name="_Ref76490282"/>
      <w:bookmarkStart w:id="12" w:name="_Toc76778578"/>
      <w:r>
        <w:t>Script de criação de tabel</w:t>
      </w:r>
      <w:r w:rsidR="00352677">
        <w:t>as</w:t>
      </w:r>
      <w:bookmarkEnd w:id="11"/>
      <w:bookmarkEnd w:id="12"/>
    </w:p>
    <w:p w14:paraId="48AA2898" w14:textId="14A8CE4B" w:rsidR="00352677" w:rsidRPr="00352677" w:rsidRDefault="00F90135" w:rsidP="00352677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2AFECD8B" wp14:editId="23158950">
                <wp:simplePos x="0" y="0"/>
                <wp:positionH relativeFrom="column">
                  <wp:posOffset>717550</wp:posOffset>
                </wp:positionH>
                <wp:positionV relativeFrom="paragraph">
                  <wp:posOffset>4641850</wp:posOffset>
                </wp:positionV>
                <wp:extent cx="43249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4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1F73C3" w14:textId="7A9E6900" w:rsidR="00F90135" w:rsidRPr="00A30271" w:rsidRDefault="00F90135" w:rsidP="00F90135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13" w:name="_Toc76778588"/>
                            <w:r>
                              <w:t xml:space="preserve">Figura </w:t>
                            </w:r>
                            <w:fldSimple w:instr=" SEQ Figura \* ARABIC ">
                              <w:r w:rsidR="003D36AB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</w:t>
                            </w:r>
                            <w:r w:rsidRPr="000076A2">
                              <w:t>Verificação de objetos existentes e criação da tabela de utilizadores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FECD8B" id="Caixa de texto 18" o:spid="_x0000_s1027" type="#_x0000_t202" style="position:absolute;left:0;text-align:left;margin-left:56.5pt;margin-top:365.5pt;width:340.55pt;height:.05pt;z-index:-2515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" stroked="f">
                <v:textbox style="mso-fit-shape-to-text:t" inset="0,0,0,0">
                  <w:txbxContent>
                    <w:p w14:paraId="1F1F73C3" w14:textId="7A9E6900" w:rsidR="00F90135" w:rsidRPr="00A30271" w:rsidRDefault="00F90135" w:rsidP="00F90135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14" w:name="_Toc76778588"/>
                      <w:r>
                        <w:t xml:space="preserve">Figura </w:t>
                      </w:r>
                      <w:fldSimple w:instr=" SEQ Figura \* ARABIC ">
                        <w:r w:rsidR="003D36AB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</w:t>
                      </w:r>
                      <w:r w:rsidRPr="000076A2">
                        <w:t>Verificação de objetos existentes e criação da tabela de utilizadores</w:t>
                      </w:r>
                      <w:bookmarkEnd w:id="14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3776" behindDoc="1" locked="0" layoutInCell="1" allowOverlap="1" wp14:anchorId="2F4C334B" wp14:editId="0CAE5BB5">
            <wp:simplePos x="0" y="0"/>
            <wp:positionH relativeFrom="margin">
              <wp:posOffset>717550</wp:posOffset>
            </wp:positionH>
            <wp:positionV relativeFrom="paragraph">
              <wp:posOffset>269240</wp:posOffset>
            </wp:positionV>
            <wp:extent cx="4324985" cy="4315460"/>
            <wp:effectExtent l="0" t="0" r="0" b="8890"/>
            <wp:wrapTight wrapText="bothSides">
              <wp:wrapPolygon edited="0">
                <wp:start x="0" y="0"/>
                <wp:lineTo x="0" y="21549"/>
                <wp:lineTo x="21502" y="21549"/>
                <wp:lineTo x="21502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985" cy="4315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C9EDFEE" w14:textId="74BBA6CB" w:rsidR="0012177F" w:rsidRDefault="0012177F" w:rsidP="0012177F"/>
    <w:p w14:paraId="4D7641B1" w14:textId="77777777" w:rsidR="00DA05D8" w:rsidRPr="00DA05D8" w:rsidRDefault="00DA05D8" w:rsidP="00DA05D8"/>
    <w:p w14:paraId="6EDAE6BB" w14:textId="77777777" w:rsidR="00DA05D8" w:rsidRPr="00DA05D8" w:rsidRDefault="00DA05D8" w:rsidP="00DA05D8"/>
    <w:p w14:paraId="4E53626E" w14:textId="77777777" w:rsidR="00DA05D8" w:rsidRPr="00DA05D8" w:rsidRDefault="00DA05D8" w:rsidP="00DA05D8"/>
    <w:p w14:paraId="7AF30C46" w14:textId="77777777" w:rsidR="00DA05D8" w:rsidRPr="00DA05D8" w:rsidRDefault="00DA05D8" w:rsidP="00DA05D8"/>
    <w:p w14:paraId="59624AD3" w14:textId="77777777" w:rsidR="00DA05D8" w:rsidRPr="00DA05D8" w:rsidRDefault="00DA05D8" w:rsidP="00DA05D8"/>
    <w:p w14:paraId="0B77A7D5" w14:textId="77777777" w:rsidR="00DA05D8" w:rsidRPr="00DA05D8" w:rsidRDefault="00DA05D8" w:rsidP="00DA05D8"/>
    <w:p w14:paraId="0C502E80" w14:textId="77777777" w:rsidR="00DA05D8" w:rsidRPr="00DA05D8" w:rsidRDefault="00DA05D8" w:rsidP="00DA05D8"/>
    <w:p w14:paraId="5DDB1D3A" w14:textId="77777777" w:rsidR="00DA05D8" w:rsidRPr="00DA05D8" w:rsidRDefault="00DA05D8" w:rsidP="00DA05D8"/>
    <w:p w14:paraId="3F0E0B01" w14:textId="77777777" w:rsidR="00DA05D8" w:rsidRPr="00DA05D8" w:rsidRDefault="00DA05D8" w:rsidP="00DA05D8"/>
    <w:p w14:paraId="70C28D45" w14:textId="77777777" w:rsidR="00DA05D8" w:rsidRPr="00E07759" w:rsidRDefault="00DA05D8" w:rsidP="00E07759">
      <w:pPr>
        <w:pStyle w:val="Legenda"/>
      </w:pPr>
    </w:p>
    <w:p w14:paraId="43BDA233" w14:textId="77777777" w:rsidR="00DA05D8" w:rsidRPr="00DA05D8" w:rsidRDefault="00DA05D8" w:rsidP="00DA05D8"/>
    <w:p w14:paraId="0823FDD4" w14:textId="15672625" w:rsidR="00DA05D8" w:rsidRDefault="00DA05D8" w:rsidP="00DA05D8">
      <w:pPr>
        <w:jc w:val="center"/>
      </w:pPr>
    </w:p>
    <w:p w14:paraId="1DEF0635" w14:textId="1D87FBB8" w:rsidR="00401F02" w:rsidRDefault="00DA05D8" w:rsidP="00EE0C2C">
      <w:pPr>
        <w:spacing w:before="0" w:after="160" w:line="259" w:lineRule="auto"/>
        <w:jc w:val="left"/>
      </w:pPr>
      <w:r>
        <w:br w:type="page"/>
      </w:r>
    </w:p>
    <w:p w14:paraId="4155D8B3" w14:textId="637D860B" w:rsidR="00DA05D8" w:rsidRDefault="00DA4EE1" w:rsidP="00DA05D8">
      <w:r>
        <w:rPr>
          <w:noProof/>
        </w:rPr>
        <w:lastRenderedPageBreak/>
        <w:drawing>
          <wp:anchor distT="0" distB="0" distL="114300" distR="114300" simplePos="0" relativeHeight="251726848" behindDoc="1" locked="0" layoutInCell="1" allowOverlap="1" wp14:anchorId="091C787E" wp14:editId="22AE2B73">
            <wp:simplePos x="0" y="0"/>
            <wp:positionH relativeFrom="margin">
              <wp:posOffset>443154</wp:posOffset>
            </wp:positionH>
            <wp:positionV relativeFrom="paragraph">
              <wp:posOffset>342265</wp:posOffset>
            </wp:positionV>
            <wp:extent cx="4410710" cy="3743960"/>
            <wp:effectExtent l="0" t="0" r="8890" b="8890"/>
            <wp:wrapTight wrapText="bothSides">
              <wp:wrapPolygon edited="0">
                <wp:start x="0" y="0"/>
                <wp:lineTo x="0" y="21541"/>
                <wp:lineTo x="21550" y="21541"/>
                <wp:lineTo x="21550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710" cy="3743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62D75">
        <w:t>Na tabela reports o registo é eliminado se o respetivo utilizador ou espaço for eliminado.</w:t>
      </w:r>
    </w:p>
    <w:p w14:paraId="0E2CFBD1" w14:textId="57AEAF07" w:rsidR="00DA05D8" w:rsidRDefault="00DA05D8" w:rsidP="00DA05D8">
      <w:pPr>
        <w:tabs>
          <w:tab w:val="center" w:pos="4535"/>
        </w:tabs>
      </w:pPr>
      <w:r>
        <w:tab/>
      </w:r>
    </w:p>
    <w:p w14:paraId="3B677B88" w14:textId="7B853036" w:rsidR="00553B54" w:rsidRPr="00553B54" w:rsidRDefault="00553B54" w:rsidP="00553B54"/>
    <w:p w14:paraId="3044AF3D" w14:textId="7D451739" w:rsidR="00553B54" w:rsidRPr="00553B54" w:rsidRDefault="00553B54" w:rsidP="00553B54"/>
    <w:p w14:paraId="5EA2A3EB" w14:textId="237FBE87" w:rsidR="00553B54" w:rsidRPr="00553B54" w:rsidRDefault="00553B54" w:rsidP="00553B54"/>
    <w:p w14:paraId="1AACD635" w14:textId="77777777" w:rsidR="00553B54" w:rsidRPr="00553B54" w:rsidRDefault="00553B54" w:rsidP="00553B54"/>
    <w:p w14:paraId="3819ECF3" w14:textId="77777777" w:rsidR="00553B54" w:rsidRPr="00553B54" w:rsidRDefault="00553B54" w:rsidP="00553B54"/>
    <w:p w14:paraId="105D484C" w14:textId="77777777" w:rsidR="00553B54" w:rsidRPr="00553B54" w:rsidRDefault="00553B54" w:rsidP="00553B54"/>
    <w:p w14:paraId="7646B929" w14:textId="0F7B1BB0" w:rsidR="00553B54" w:rsidRPr="00553B54" w:rsidRDefault="00553B54" w:rsidP="00553B54"/>
    <w:p w14:paraId="623AD2DD" w14:textId="60C0C182" w:rsidR="00553B54" w:rsidRPr="00553B54" w:rsidRDefault="002D29F1" w:rsidP="00553B54">
      <w:r>
        <w:rPr>
          <w:noProof/>
        </w:rPr>
        <w:drawing>
          <wp:anchor distT="0" distB="0" distL="114300" distR="114300" simplePos="0" relativeHeight="251727872" behindDoc="1" locked="0" layoutInCell="1" allowOverlap="1" wp14:anchorId="071274F5" wp14:editId="0AE3CAE2">
            <wp:simplePos x="0" y="0"/>
            <wp:positionH relativeFrom="margin">
              <wp:posOffset>441325</wp:posOffset>
            </wp:positionH>
            <wp:positionV relativeFrom="paragraph">
              <wp:posOffset>353060</wp:posOffset>
            </wp:positionV>
            <wp:extent cx="4867910" cy="4324985"/>
            <wp:effectExtent l="0" t="0" r="8890" b="0"/>
            <wp:wrapTight wrapText="bothSides">
              <wp:wrapPolygon edited="0">
                <wp:start x="0" y="0"/>
                <wp:lineTo x="0" y="21502"/>
                <wp:lineTo x="21555" y="21502"/>
                <wp:lineTo x="21555" y="0"/>
                <wp:lineTo x="0" y="0"/>
              </wp:wrapPolygon>
            </wp:wrapTight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910" cy="4324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B9F16D7" w14:textId="30EC0A50" w:rsidR="00553B54" w:rsidRPr="00553B54" w:rsidRDefault="00553B54" w:rsidP="00553B54"/>
    <w:p w14:paraId="22A2291F" w14:textId="77777777" w:rsidR="00553B54" w:rsidRPr="00553B54" w:rsidRDefault="00553B54" w:rsidP="00553B54"/>
    <w:p w14:paraId="07872605" w14:textId="77777777" w:rsidR="00553B54" w:rsidRPr="00553B54" w:rsidRDefault="00553B54" w:rsidP="00553B54"/>
    <w:p w14:paraId="7A2055EE" w14:textId="77777777" w:rsidR="00553B54" w:rsidRPr="00553B54" w:rsidRDefault="00553B54" w:rsidP="00553B54"/>
    <w:p w14:paraId="60A15C9C" w14:textId="77777777" w:rsidR="00553B54" w:rsidRPr="00553B54" w:rsidRDefault="00553B54" w:rsidP="00553B54"/>
    <w:p w14:paraId="7CB6536C" w14:textId="7400F3AB" w:rsidR="00553B54" w:rsidRPr="00553B54" w:rsidRDefault="00553B54" w:rsidP="00553B54"/>
    <w:p w14:paraId="3A3759DB" w14:textId="5C1DF10D" w:rsidR="00553B54" w:rsidRPr="00553B54" w:rsidRDefault="00553B54" w:rsidP="00553B54"/>
    <w:p w14:paraId="3A2B2724" w14:textId="6BCE31D9" w:rsidR="00553B54" w:rsidRDefault="00553B54" w:rsidP="00553B54"/>
    <w:p w14:paraId="487199DE" w14:textId="6A545D07" w:rsidR="00553B54" w:rsidRPr="00553B54" w:rsidRDefault="00DC28DB" w:rsidP="00553B54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1" locked="0" layoutInCell="1" allowOverlap="1" wp14:anchorId="7DDB558D" wp14:editId="60F0539D">
                <wp:simplePos x="0" y="0"/>
                <wp:positionH relativeFrom="column">
                  <wp:posOffset>441325</wp:posOffset>
                </wp:positionH>
                <wp:positionV relativeFrom="paragraph">
                  <wp:posOffset>972820</wp:posOffset>
                </wp:positionV>
                <wp:extent cx="48679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7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3640E5" w14:textId="29C8012B" w:rsidR="002D29F1" w:rsidRPr="009E3681" w:rsidRDefault="002D29F1" w:rsidP="002D29F1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15" w:name="_Toc76778589"/>
                            <w:r>
                              <w:t xml:space="preserve">Figura </w:t>
                            </w:r>
                            <w:fldSimple w:instr=" SEQ Figura \* ARABIC ">
                              <w:r w:rsidR="003D36AB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</w:t>
                            </w:r>
                            <w:r w:rsidRPr="00C3582B">
                              <w:t>Criação das tabelas: grupos, espaços, reports e alertas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B558D" id="Caixa de texto 52" o:spid="_x0000_s1028" type="#_x0000_t202" style="position:absolute;left:0;text-align:left;margin-left:34.75pt;margin-top:76.6pt;width:383.3pt;height:.05pt;z-index:-25156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" stroked="f">
                <v:textbox style="mso-fit-shape-to-text:t" inset="0,0,0,0">
                  <w:txbxContent>
                    <w:p w14:paraId="2C3640E5" w14:textId="29C8012B" w:rsidR="002D29F1" w:rsidRPr="009E3681" w:rsidRDefault="002D29F1" w:rsidP="002D29F1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16" w:name="_Toc76778589"/>
                      <w:r>
                        <w:t xml:space="preserve">Figura </w:t>
                      </w:r>
                      <w:fldSimple w:instr=" SEQ Figura \* ARABIC ">
                        <w:r w:rsidR="003D36AB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</w:t>
                      </w:r>
                      <w:r w:rsidRPr="00C3582B">
                        <w:t>Criação das tabelas: grupos, espaços, reports e alertas</w:t>
                      </w:r>
                      <w:bookmarkEnd w:id="16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F4AC388" w14:textId="434935E6" w:rsidR="006D6BDB" w:rsidRDefault="006D6BDB" w:rsidP="006D6BDB">
      <w:pPr>
        <w:pStyle w:val="Ttulo2"/>
        <w:numPr>
          <w:ilvl w:val="0"/>
          <w:numId w:val="0"/>
        </w:numPr>
        <w:ind w:left="576"/>
        <w:sectPr w:rsidR="006D6BDB" w:rsidSect="00D06E63">
          <w:headerReference w:type="default" r:id="rId42"/>
          <w:footerReference w:type="default" r:id="rId43"/>
          <w:headerReference w:type="first" r:id="rId44"/>
          <w:footerReference w:type="first" r:id="rId45"/>
          <w:type w:val="oddPage"/>
          <w:pgSz w:w="11906" w:h="16838" w:code="9"/>
          <w:pgMar w:top="1418" w:right="1134" w:bottom="1134" w:left="1701" w:header="709" w:footer="709" w:gutter="0"/>
          <w:cols w:space="708"/>
          <w:titlePg/>
          <w:docGrid w:linePitch="360"/>
        </w:sectPr>
      </w:pPr>
      <w:bookmarkStart w:id="17" w:name="_Ref76554201"/>
    </w:p>
    <w:p w14:paraId="6CD8160B" w14:textId="5979C36B" w:rsidR="00553B54" w:rsidRPr="00553B54" w:rsidRDefault="00553B54" w:rsidP="006D6BDB">
      <w:pPr>
        <w:pStyle w:val="Ttulo2"/>
      </w:pPr>
      <w:bookmarkStart w:id="18" w:name="_Ref76667737"/>
      <w:bookmarkStart w:id="19" w:name="_Toc76778579"/>
      <w:r>
        <w:lastRenderedPageBreak/>
        <w:t>Script de inserção de dados teste</w:t>
      </w:r>
      <w:bookmarkEnd w:id="17"/>
      <w:bookmarkEnd w:id="18"/>
      <w:bookmarkEnd w:id="19"/>
    </w:p>
    <w:p w14:paraId="2850AD96" w14:textId="46BDFE93" w:rsidR="00D80760" w:rsidRDefault="00F8257D" w:rsidP="00553B54">
      <w:pPr>
        <w:tabs>
          <w:tab w:val="left" w:pos="3015"/>
        </w:tabs>
      </w:pPr>
      <w:r>
        <w:t>Neste parte do script s</w:t>
      </w:r>
      <w:r w:rsidR="00D80760">
        <w:t>ão inserido</w:t>
      </w:r>
      <w:r w:rsidR="00D55F58">
        <w:t>s os seguintes</w:t>
      </w:r>
      <w:r w:rsidR="00D80760">
        <w:t xml:space="preserve"> dados nas </w:t>
      </w:r>
      <w:r w:rsidR="00FF18E0">
        <w:t xml:space="preserve">seguintes </w:t>
      </w:r>
      <w:r w:rsidR="00D80760">
        <w:t>tabela</w:t>
      </w:r>
      <w:r w:rsidR="00FF18E0">
        <w:t>s</w:t>
      </w:r>
      <w:r w:rsidR="00D80760">
        <w:t>:</w:t>
      </w:r>
    </w:p>
    <w:p w14:paraId="7445E161" w14:textId="23910184" w:rsidR="00553B54" w:rsidRDefault="00D80760" w:rsidP="00553B54">
      <w:pPr>
        <w:pStyle w:val="PargrafodaLista"/>
        <w:numPr>
          <w:ilvl w:val="0"/>
          <w:numId w:val="20"/>
        </w:numPr>
        <w:tabs>
          <w:tab w:val="left" w:pos="3015"/>
        </w:tabs>
      </w:pPr>
      <w:r>
        <w:t>Utilizadores</w:t>
      </w:r>
      <w:r w:rsidR="00782A47">
        <w:t>:</w:t>
      </w:r>
    </w:p>
    <w:p w14:paraId="72462398" w14:textId="578BC3CC" w:rsidR="00782A47" w:rsidRDefault="00782A47" w:rsidP="00782A47">
      <w:pPr>
        <w:pStyle w:val="PargrafodaLista"/>
        <w:numPr>
          <w:ilvl w:val="1"/>
          <w:numId w:val="20"/>
        </w:numPr>
        <w:tabs>
          <w:tab w:val="left" w:pos="3015"/>
        </w:tabs>
      </w:pPr>
      <w:r>
        <w:t>Um utilizador que é o administrador do grupo ESTGV;</w:t>
      </w:r>
    </w:p>
    <w:p w14:paraId="080714D2" w14:textId="34FB1F0A" w:rsidR="00782A47" w:rsidRDefault="00782A47" w:rsidP="00782A47">
      <w:pPr>
        <w:pStyle w:val="PargrafodaLista"/>
        <w:numPr>
          <w:ilvl w:val="1"/>
          <w:numId w:val="20"/>
        </w:numPr>
        <w:tabs>
          <w:tab w:val="left" w:pos="3015"/>
        </w:tabs>
      </w:pPr>
      <w:r>
        <w:t xml:space="preserve">Trinta utilizadores com uma data de criação </w:t>
      </w:r>
      <w:r w:rsidRPr="00782A47">
        <w:rPr>
          <w:i/>
          <w:iCs/>
        </w:rPr>
        <w:t>random</w:t>
      </w:r>
      <w:r>
        <w:t xml:space="preserve"> entre duas datas.</w:t>
      </w:r>
    </w:p>
    <w:p w14:paraId="72CB27E7" w14:textId="723927AC" w:rsidR="00D55F58" w:rsidRDefault="00D55F58" w:rsidP="00D55F58">
      <w:pPr>
        <w:pStyle w:val="PargrafodaLista"/>
        <w:numPr>
          <w:ilvl w:val="0"/>
          <w:numId w:val="20"/>
        </w:numPr>
        <w:tabs>
          <w:tab w:val="left" w:pos="3015"/>
        </w:tabs>
      </w:pPr>
      <w:r>
        <w:t>Grupos:</w:t>
      </w:r>
    </w:p>
    <w:p w14:paraId="4B363B58" w14:textId="1C5A69F6" w:rsidR="00782A47" w:rsidRDefault="00D55F58" w:rsidP="006443BF">
      <w:pPr>
        <w:pStyle w:val="PargrafodaLista"/>
        <w:numPr>
          <w:ilvl w:val="1"/>
          <w:numId w:val="20"/>
        </w:numPr>
        <w:tabs>
          <w:tab w:val="left" w:pos="3015"/>
        </w:tabs>
      </w:pPr>
      <w:r>
        <w:t>Um grupo ESTGV.</w:t>
      </w:r>
    </w:p>
    <w:p w14:paraId="38971633" w14:textId="6415F369" w:rsidR="00F51911" w:rsidRDefault="00F51911" w:rsidP="00F51911">
      <w:pPr>
        <w:pStyle w:val="PargrafodaLista"/>
        <w:numPr>
          <w:ilvl w:val="0"/>
          <w:numId w:val="22"/>
        </w:numPr>
        <w:tabs>
          <w:tab w:val="left" w:pos="3015"/>
        </w:tabs>
      </w:pPr>
      <w:r>
        <w:t>Espaços:</w:t>
      </w:r>
    </w:p>
    <w:p w14:paraId="70718B5E" w14:textId="1DA9C939" w:rsidR="00F51911" w:rsidRDefault="004E358A" w:rsidP="00F51911">
      <w:pPr>
        <w:pStyle w:val="PargrafodaLista"/>
        <w:numPr>
          <w:ilvl w:val="1"/>
          <w:numId w:val="22"/>
        </w:numPr>
        <w:tabs>
          <w:tab w:val="left" w:pos="301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352556C0" wp14:editId="5A47E777">
                <wp:simplePos x="0" y="0"/>
                <wp:positionH relativeFrom="column">
                  <wp:posOffset>22225</wp:posOffset>
                </wp:positionH>
                <wp:positionV relativeFrom="paragraph">
                  <wp:posOffset>5713095</wp:posOffset>
                </wp:positionV>
                <wp:extent cx="57061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6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6CE1C9" w14:textId="718B07EE" w:rsidR="00D80760" w:rsidRPr="00F32C19" w:rsidRDefault="00D80760" w:rsidP="00D80760">
                            <w:pPr>
                              <w:pStyle w:val="Legenda"/>
                              <w:rPr>
                                <w:rFonts w:ascii="Arial" w:hAnsi="Arial"/>
                                <w:b/>
                                <w:noProof/>
                                <w:sz w:val="32"/>
                              </w:rPr>
                            </w:pPr>
                            <w:bookmarkStart w:id="20" w:name="_Toc76778590"/>
                            <w:r>
                              <w:t xml:space="preserve">Figura </w:t>
                            </w:r>
                            <w:fldSimple w:instr=" SEQ Figura \* ARABIC ">
                              <w:r w:rsidR="003D36AB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- Inserção de dados nas tabelas: utilizadores, grupos e espaços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2556C0" id="Caixa de texto 44" o:spid="_x0000_s1029" type="#_x0000_t202" style="position:absolute;left:0;text-align:left;margin-left:1.75pt;margin-top:449.85pt;width:449.3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" stroked="f">
                <v:textbox style="mso-fit-shape-to-text:t" inset="0,0,0,0">
                  <w:txbxContent>
                    <w:p w14:paraId="1D6CE1C9" w14:textId="718B07EE" w:rsidR="00D80760" w:rsidRPr="00F32C19" w:rsidRDefault="00D80760" w:rsidP="00D80760">
                      <w:pPr>
                        <w:pStyle w:val="Legenda"/>
                        <w:rPr>
                          <w:rFonts w:ascii="Arial" w:hAnsi="Arial"/>
                          <w:b/>
                          <w:noProof/>
                          <w:sz w:val="32"/>
                        </w:rPr>
                      </w:pPr>
                      <w:bookmarkStart w:id="21" w:name="_Toc76778590"/>
                      <w:r>
                        <w:t xml:space="preserve">Figura </w:t>
                      </w:r>
                      <w:fldSimple w:instr=" SEQ Figura \* ARABIC ">
                        <w:r w:rsidR="003D36AB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- Inserção de dados nas tabelas: utilizadores, grupos e espaços</w:t>
                      </w:r>
                      <w:bookmarkEnd w:id="21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7C6A2E99" wp14:editId="54B2B043">
            <wp:simplePos x="0" y="0"/>
            <wp:positionH relativeFrom="margin">
              <wp:posOffset>22225</wp:posOffset>
            </wp:positionH>
            <wp:positionV relativeFrom="paragraph">
              <wp:posOffset>473710</wp:posOffset>
            </wp:positionV>
            <wp:extent cx="5706110" cy="5182235"/>
            <wp:effectExtent l="0" t="0" r="8890" b="0"/>
            <wp:wrapTight wrapText="bothSides">
              <wp:wrapPolygon edited="0">
                <wp:start x="0" y="0"/>
                <wp:lineTo x="0" y="21518"/>
                <wp:lineTo x="21562" y="21518"/>
                <wp:lineTo x="21562" y="0"/>
                <wp:lineTo x="0" y="0"/>
              </wp:wrapPolygon>
            </wp:wrapTight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518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51911">
        <w:t>Cinco espaços que pertencem ao grupo ESTGV.</w:t>
      </w:r>
    </w:p>
    <w:p w14:paraId="1BF0903B" w14:textId="77777777" w:rsidR="00AC2C80" w:rsidRDefault="00AC2C80" w:rsidP="00B60537">
      <w:pPr>
        <w:tabs>
          <w:tab w:val="left" w:pos="1980"/>
        </w:tabs>
      </w:pPr>
    </w:p>
    <w:p w14:paraId="2E574ACE" w14:textId="3F0E200E" w:rsidR="00B60537" w:rsidRDefault="00B60537" w:rsidP="00AC2C80">
      <w:pPr>
        <w:tabs>
          <w:tab w:val="left" w:pos="1980"/>
        </w:tabs>
        <w:spacing w:after="120"/>
      </w:pPr>
      <w:r>
        <w:lastRenderedPageBreak/>
        <w:t>Nesta secção são inseridos</w:t>
      </w:r>
      <w:r w:rsidR="0057344E">
        <w:t xml:space="preserve"> na tabela reports</w:t>
      </w:r>
      <w:r>
        <w:t>:</w:t>
      </w:r>
    </w:p>
    <w:p w14:paraId="65DD9FEB" w14:textId="723EDCA0" w:rsidR="00B60537" w:rsidRDefault="00B60537" w:rsidP="00B60537">
      <w:pPr>
        <w:pStyle w:val="PargrafodaLista"/>
        <w:numPr>
          <w:ilvl w:val="0"/>
          <w:numId w:val="22"/>
        </w:numPr>
        <w:tabs>
          <w:tab w:val="left" w:pos="1980"/>
        </w:tabs>
      </w:pPr>
      <w:r>
        <w:t xml:space="preserve">Duzentos reports com um espaço </w:t>
      </w:r>
      <w:r>
        <w:rPr>
          <w:i/>
          <w:iCs/>
        </w:rPr>
        <w:t>random</w:t>
      </w:r>
      <w:r>
        <w:t xml:space="preserve">, um nível </w:t>
      </w:r>
      <w:r w:rsidRPr="000B54EA">
        <w:rPr>
          <w:i/>
          <w:iCs/>
        </w:rPr>
        <w:t>random</w:t>
      </w:r>
      <w:r>
        <w:t xml:space="preserve"> entre um e três, uma data </w:t>
      </w:r>
      <w:r w:rsidRPr="000B54EA">
        <w:rPr>
          <w:i/>
          <w:iCs/>
        </w:rPr>
        <w:t>random</w:t>
      </w:r>
      <w:r>
        <w:t xml:space="preserve"> entre duas datas e um utilizador </w:t>
      </w:r>
      <w:r w:rsidRPr="000B54EA">
        <w:rPr>
          <w:i/>
          <w:iCs/>
        </w:rPr>
        <w:t>random</w:t>
      </w:r>
      <w:r>
        <w:t>.</w:t>
      </w:r>
    </w:p>
    <w:p w14:paraId="5DFF7AE8" w14:textId="4A5AD0C6" w:rsidR="00554FD8" w:rsidRDefault="00B60537" w:rsidP="00B60537">
      <w:pPr>
        <w:pStyle w:val="PargrafodaLista"/>
        <w:numPr>
          <w:ilvl w:val="0"/>
          <w:numId w:val="22"/>
        </w:numPr>
        <w:tabs>
          <w:tab w:val="left" w:pos="1980"/>
        </w:tabs>
      </w:pPr>
      <w:r>
        <w:t>Cem reports semelhantes aos anteriores, mas a data diz respeito aos últimos cinco minutos aquando da execução do script</w:t>
      </w:r>
      <w:r w:rsidR="00544057">
        <w:t xml:space="preserve"> (</w:t>
      </w:r>
      <w:r w:rsidR="0036244A">
        <w:t>i</w:t>
      </w:r>
      <w:r w:rsidR="00544057">
        <w:t xml:space="preserve">mportante </w:t>
      </w:r>
      <w:r w:rsidR="000270CF" w:rsidRPr="000270CF">
        <w:t>uma consulta que será posteriormente efetuada</w:t>
      </w:r>
      <w:r w:rsidR="00544057">
        <w:t>)</w:t>
      </w:r>
      <w:r w:rsidR="009F684A">
        <w:t>.</w:t>
      </w:r>
    </w:p>
    <w:p w14:paraId="7F43D74F" w14:textId="19080A62" w:rsidR="006A6C7B" w:rsidRPr="006A6C7B" w:rsidRDefault="005F0BC0" w:rsidP="006A6C7B">
      <w:r w:rsidRPr="00E95127">
        <w:rPr>
          <w:noProof/>
        </w:rPr>
        <w:drawing>
          <wp:anchor distT="0" distB="0" distL="114300" distR="114300" simplePos="0" relativeHeight="251669504" behindDoc="1" locked="0" layoutInCell="1" allowOverlap="1" wp14:anchorId="2F259C39" wp14:editId="75176B13">
            <wp:simplePos x="0" y="0"/>
            <wp:positionH relativeFrom="margin">
              <wp:align>center</wp:align>
            </wp:positionH>
            <wp:positionV relativeFrom="paragraph">
              <wp:posOffset>114300</wp:posOffset>
            </wp:positionV>
            <wp:extent cx="5048955" cy="6211167"/>
            <wp:effectExtent l="0" t="0" r="0" b="0"/>
            <wp:wrapTight wrapText="bothSides">
              <wp:wrapPolygon edited="0">
                <wp:start x="0" y="0"/>
                <wp:lineTo x="0" y="21532"/>
                <wp:lineTo x="21516" y="21532"/>
                <wp:lineTo x="21516" y="0"/>
                <wp:lineTo x="0" y="0"/>
              </wp:wrapPolygon>
            </wp:wrapTight>
            <wp:docPr id="45" name="Imagem 4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Uma imagem com texto&#10;&#10;Descrição gerada automa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6211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A7ABE0" w14:textId="77777777" w:rsidR="006A6C7B" w:rsidRPr="006A6C7B" w:rsidRDefault="006A6C7B" w:rsidP="006A6C7B"/>
    <w:p w14:paraId="2682992C" w14:textId="77777777" w:rsidR="006A6C7B" w:rsidRPr="006A6C7B" w:rsidRDefault="006A6C7B" w:rsidP="006A6C7B"/>
    <w:p w14:paraId="1F03A68C" w14:textId="77777777" w:rsidR="006A6C7B" w:rsidRPr="006A6C7B" w:rsidRDefault="006A6C7B" w:rsidP="006A6C7B"/>
    <w:p w14:paraId="5DDFA688" w14:textId="77777777" w:rsidR="006A6C7B" w:rsidRPr="006A6C7B" w:rsidRDefault="006A6C7B" w:rsidP="006A6C7B"/>
    <w:p w14:paraId="117F42A6" w14:textId="77777777" w:rsidR="006A6C7B" w:rsidRPr="006A6C7B" w:rsidRDefault="006A6C7B" w:rsidP="006A6C7B"/>
    <w:p w14:paraId="79BE0988" w14:textId="77777777" w:rsidR="006A6C7B" w:rsidRPr="006A6C7B" w:rsidRDefault="006A6C7B" w:rsidP="006A6C7B"/>
    <w:p w14:paraId="055936DA" w14:textId="77777777" w:rsidR="006A6C7B" w:rsidRPr="006A6C7B" w:rsidRDefault="006A6C7B" w:rsidP="006A6C7B"/>
    <w:p w14:paraId="11C3F58C" w14:textId="77777777" w:rsidR="006A6C7B" w:rsidRPr="006A6C7B" w:rsidRDefault="006A6C7B" w:rsidP="006A6C7B"/>
    <w:p w14:paraId="5F08F1DF" w14:textId="77777777" w:rsidR="006A6C7B" w:rsidRPr="006A6C7B" w:rsidRDefault="006A6C7B" w:rsidP="006A6C7B"/>
    <w:p w14:paraId="6184B8AA" w14:textId="4123C668" w:rsidR="006A6C7B" w:rsidRDefault="006A6C7B" w:rsidP="006A6C7B"/>
    <w:p w14:paraId="794AE82A" w14:textId="0C7C72CE" w:rsidR="00B60537" w:rsidRDefault="00B60537" w:rsidP="00B60537">
      <w:pPr>
        <w:tabs>
          <w:tab w:val="left" w:pos="1980"/>
        </w:tabs>
      </w:pPr>
    </w:p>
    <w:p w14:paraId="1D4D115E" w14:textId="30A01665" w:rsidR="00B60537" w:rsidRDefault="00B60537" w:rsidP="00B60537">
      <w:pPr>
        <w:tabs>
          <w:tab w:val="left" w:pos="1980"/>
        </w:tabs>
      </w:pPr>
    </w:p>
    <w:p w14:paraId="6F5B753F" w14:textId="77777777" w:rsidR="00B60537" w:rsidRDefault="00B60537" w:rsidP="00B60537">
      <w:pPr>
        <w:tabs>
          <w:tab w:val="left" w:pos="1980"/>
        </w:tabs>
      </w:pPr>
    </w:p>
    <w:p w14:paraId="06442D12" w14:textId="74604252" w:rsidR="00B60537" w:rsidRDefault="00B60537" w:rsidP="00B60537">
      <w:pPr>
        <w:tabs>
          <w:tab w:val="left" w:pos="1980"/>
        </w:tabs>
      </w:pPr>
    </w:p>
    <w:p w14:paraId="0E52D991" w14:textId="2BDD4172" w:rsidR="00B60537" w:rsidRDefault="005F0BC0" w:rsidP="00B60537">
      <w:pPr>
        <w:tabs>
          <w:tab w:val="left" w:pos="19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0F8727C4" wp14:editId="5B9A067C">
                <wp:simplePos x="0" y="0"/>
                <wp:positionH relativeFrom="column">
                  <wp:posOffset>351790</wp:posOffset>
                </wp:positionH>
                <wp:positionV relativeFrom="paragraph">
                  <wp:posOffset>153670</wp:posOffset>
                </wp:positionV>
                <wp:extent cx="50488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08D49B" w14:textId="4D5A2F6F" w:rsidR="006A6C7B" w:rsidRPr="00376E5E" w:rsidRDefault="006A6C7B" w:rsidP="006A6C7B">
                            <w:pPr>
                              <w:pStyle w:val="Legenda"/>
                              <w:rPr>
                                <w:sz w:val="24"/>
                              </w:rPr>
                            </w:pPr>
                            <w:bookmarkStart w:id="22" w:name="_Toc76778591"/>
                            <w:r>
                              <w:t xml:space="preserve">Figura </w:t>
                            </w:r>
                            <w:fldSimple w:instr=" SEQ Figura \* ARABIC ">
                              <w:r w:rsidR="003D36AB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Inserção de dados na tabela reports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8727C4" id="Caixa de texto 46" o:spid="_x0000_s1030" type="#_x0000_t202" style="position:absolute;left:0;text-align:left;margin-left:27.7pt;margin-top:12.1pt;width:397.55pt;height:.05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" stroked="f">
                <v:textbox style="mso-fit-shape-to-text:t" inset="0,0,0,0">
                  <w:txbxContent>
                    <w:p w14:paraId="4F08D49B" w14:textId="4D5A2F6F" w:rsidR="006A6C7B" w:rsidRPr="00376E5E" w:rsidRDefault="006A6C7B" w:rsidP="006A6C7B">
                      <w:pPr>
                        <w:pStyle w:val="Legenda"/>
                        <w:rPr>
                          <w:sz w:val="24"/>
                        </w:rPr>
                      </w:pPr>
                      <w:bookmarkStart w:id="23" w:name="_Toc76778591"/>
                      <w:r>
                        <w:t xml:space="preserve">Figura </w:t>
                      </w:r>
                      <w:fldSimple w:instr=" SEQ Figura \* ARABIC ">
                        <w:r w:rsidR="003D36AB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Inserção de dados na tabela reports</w:t>
                      </w:r>
                      <w:bookmarkEnd w:id="23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D34C804" w14:textId="77777777" w:rsidR="00B60537" w:rsidRDefault="00B60537" w:rsidP="00B60537">
      <w:pPr>
        <w:tabs>
          <w:tab w:val="left" w:pos="1980"/>
        </w:tabs>
      </w:pPr>
    </w:p>
    <w:p w14:paraId="22BDCCBF" w14:textId="358DE53E" w:rsidR="00BE0875" w:rsidRPr="00BE0875" w:rsidRDefault="00AA6087" w:rsidP="009E1578">
      <w:pPr>
        <w:tabs>
          <w:tab w:val="left" w:pos="1980"/>
        </w:tabs>
        <w:sectPr w:rsidR="00BE0875" w:rsidRPr="00BE0875" w:rsidSect="006D6BDB">
          <w:headerReference w:type="default" r:id="rId48"/>
          <w:footerReference w:type="default" r:id="rId49"/>
          <w:headerReference w:type="first" r:id="rId50"/>
          <w:footerReference w:type="first" r:id="rId51"/>
          <w:type w:val="oddPage"/>
          <w:pgSz w:w="11906" w:h="16838" w:code="9"/>
          <w:pgMar w:top="1418" w:right="1134" w:bottom="1134" w:left="1701" w:header="709" w:footer="709" w:gutter="0"/>
          <w:cols w:space="708"/>
          <w:titlePg/>
          <w:docGrid w:linePitch="360"/>
        </w:sectPr>
      </w:pPr>
      <w:r w:rsidRPr="00AA6087">
        <w:rPr>
          <w:noProof/>
        </w:rPr>
        <w:lastRenderedPageBreak/>
        <w:drawing>
          <wp:anchor distT="0" distB="0" distL="114300" distR="114300" simplePos="0" relativeHeight="251730944" behindDoc="1" locked="0" layoutInCell="1" allowOverlap="1" wp14:anchorId="1F6A4F37" wp14:editId="293C2565">
            <wp:simplePos x="0" y="0"/>
            <wp:positionH relativeFrom="margin">
              <wp:align>center</wp:align>
            </wp:positionH>
            <wp:positionV relativeFrom="paragraph">
              <wp:posOffset>914400</wp:posOffset>
            </wp:positionV>
            <wp:extent cx="4877435" cy="2428875"/>
            <wp:effectExtent l="0" t="0" r="0" b="9525"/>
            <wp:wrapTight wrapText="bothSides">
              <wp:wrapPolygon edited="0">
                <wp:start x="0" y="0"/>
                <wp:lineTo x="0" y="21515"/>
                <wp:lineTo x="21513" y="21515"/>
                <wp:lineTo x="21513" y="0"/>
                <wp:lineTo x="0" y="0"/>
              </wp:wrapPolygon>
            </wp:wrapTight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0537">
        <w:t>Para finalizar são inseridos</w:t>
      </w:r>
      <w:r w:rsidR="004608B9">
        <w:t xml:space="preserve"> dez utilizadores</w:t>
      </w:r>
      <w:r w:rsidR="00E9607F">
        <w:t xml:space="preserve"> (com uma data de criação de há quatro meses atrás) </w:t>
      </w:r>
      <w:r w:rsidR="004608B9">
        <w:t>que não vão ter reports associados</w:t>
      </w:r>
      <w:r w:rsidR="00E9607F">
        <w:t>,</w:t>
      </w:r>
      <w:r w:rsidR="004608B9">
        <w:t xml:space="preserve"> para </w:t>
      </w:r>
      <w:r w:rsidR="000C2D17">
        <w:t>demonstrar</w:t>
      </w:r>
      <w:r w:rsidR="0062235C">
        <w:t xml:space="preserve"> </w:t>
      </w:r>
      <w:r w:rsidR="004608B9">
        <w:t xml:space="preserve">uma consulta </w:t>
      </w:r>
      <w:r w:rsidR="006A5752">
        <w:t xml:space="preserve">que será </w:t>
      </w:r>
      <w:r w:rsidR="004608B9">
        <w:t>posteriormente efetuada.</w:t>
      </w:r>
    </w:p>
    <w:p w14:paraId="63F7F153" w14:textId="39355419" w:rsidR="00524957" w:rsidRDefault="007731F5" w:rsidP="00524957">
      <w:pPr>
        <w:pStyle w:val="Ttulo2"/>
      </w:pPr>
      <w:bookmarkStart w:id="24" w:name="_Ref76560953"/>
      <w:bookmarkStart w:id="25" w:name="_Toc76778580"/>
      <w:r w:rsidRPr="009E1578">
        <w:lastRenderedPageBreak/>
        <w:t>Script</w:t>
      </w:r>
      <w:r>
        <w:t xml:space="preserve"> de criação d</w:t>
      </w:r>
      <w:r w:rsidR="003E1FDE">
        <w:t>e</w:t>
      </w:r>
      <w:r>
        <w:t xml:space="preserve"> objet</w:t>
      </w:r>
      <w:r w:rsidR="00524957">
        <w:t>os lógicos</w:t>
      </w:r>
      <w:bookmarkEnd w:id="24"/>
      <w:bookmarkEnd w:id="25"/>
    </w:p>
    <w:p w14:paraId="50482243" w14:textId="77A241CC" w:rsidR="009C0CD7" w:rsidRDefault="00530551" w:rsidP="009C0CD7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26C328F2" wp14:editId="24201B1A">
                <wp:simplePos x="0" y="0"/>
                <wp:positionH relativeFrom="column">
                  <wp:posOffset>113030</wp:posOffset>
                </wp:positionH>
                <wp:positionV relativeFrom="paragraph">
                  <wp:posOffset>3764280</wp:posOffset>
                </wp:positionV>
                <wp:extent cx="55346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4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98B83A" w14:textId="2DE84256" w:rsidR="00530551" w:rsidRPr="001E51BC" w:rsidRDefault="00530551" w:rsidP="00530551">
                            <w:pPr>
                              <w:pStyle w:val="Legenda"/>
                              <w:rPr>
                                <w:sz w:val="24"/>
                              </w:rPr>
                            </w:pPr>
                            <w:bookmarkStart w:id="26" w:name="_Toc76778592"/>
                            <w:r>
                              <w:t xml:space="preserve">Figura </w:t>
                            </w:r>
                            <w:fldSimple w:instr=" SEQ Figura \* ARABIC ">
                              <w:r w:rsidR="003D36AB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Função (Devolver o nome de um espaço)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328F2" id="Caixa de texto 49" o:spid="_x0000_s1031" type="#_x0000_t202" style="position:absolute;left:0;text-align:left;margin-left:8.9pt;margin-top:296.4pt;width:435.8pt;height:.05pt;z-index:-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" stroked="f">
                <v:textbox style="mso-fit-shape-to-text:t" inset="0,0,0,0">
                  <w:txbxContent>
                    <w:p w14:paraId="4998B83A" w14:textId="2DE84256" w:rsidR="00530551" w:rsidRPr="001E51BC" w:rsidRDefault="00530551" w:rsidP="00530551">
                      <w:pPr>
                        <w:pStyle w:val="Legenda"/>
                        <w:rPr>
                          <w:sz w:val="24"/>
                        </w:rPr>
                      </w:pPr>
                      <w:bookmarkStart w:id="27" w:name="_Toc76778592"/>
                      <w:r>
                        <w:t xml:space="preserve">Figura </w:t>
                      </w:r>
                      <w:fldSimple w:instr=" SEQ Figura \* ARABIC ">
                        <w:r w:rsidR="003D36AB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Função (Devolver o nome de um espaço)</w:t>
                      </w:r>
                      <w:bookmarkEnd w:id="27"/>
                    </w:p>
                  </w:txbxContent>
                </v:textbox>
                <w10:wrap type="tight"/>
              </v:shape>
            </w:pict>
          </mc:Fallback>
        </mc:AlternateContent>
      </w:r>
      <w:r w:rsidR="00694249" w:rsidRPr="00694249">
        <w:rPr>
          <w:noProof/>
        </w:rPr>
        <w:drawing>
          <wp:anchor distT="0" distB="0" distL="114300" distR="114300" simplePos="0" relativeHeight="251699200" behindDoc="1" locked="0" layoutInCell="1" allowOverlap="1" wp14:anchorId="5222E533" wp14:editId="3730D156">
            <wp:simplePos x="0" y="0"/>
            <wp:positionH relativeFrom="margin">
              <wp:align>center</wp:align>
            </wp:positionH>
            <wp:positionV relativeFrom="paragraph">
              <wp:posOffset>335280</wp:posOffset>
            </wp:positionV>
            <wp:extent cx="5534660" cy="3371850"/>
            <wp:effectExtent l="0" t="0" r="8890" b="0"/>
            <wp:wrapTight wrapText="bothSides">
              <wp:wrapPolygon edited="0">
                <wp:start x="0" y="0"/>
                <wp:lineTo x="0" y="21478"/>
                <wp:lineTo x="21560" y="21478"/>
                <wp:lineTo x="21560" y="0"/>
                <wp:lineTo x="0" y="0"/>
              </wp:wrapPolygon>
            </wp:wrapTight>
            <wp:docPr id="41" name="Imagem 4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Uma imagem com texto&#10;&#10;Descrição gerada automa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0CD7">
        <w:t>Função que devolve o nome de um espaço.</w:t>
      </w:r>
    </w:p>
    <w:p w14:paraId="6B96CD37" w14:textId="133E9E8D" w:rsidR="00694249" w:rsidRDefault="00694249" w:rsidP="009C0CD7"/>
    <w:p w14:paraId="06F4AF17" w14:textId="7415B5D2" w:rsidR="008F2835" w:rsidRDefault="00B53831" w:rsidP="007A42C5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1CBEA55E" wp14:editId="30BF1E5E">
                <wp:simplePos x="0" y="0"/>
                <wp:positionH relativeFrom="column">
                  <wp:posOffset>146050</wp:posOffset>
                </wp:positionH>
                <wp:positionV relativeFrom="paragraph">
                  <wp:posOffset>3642995</wp:posOffset>
                </wp:positionV>
                <wp:extent cx="54584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8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953044" w14:textId="11ADA1DB" w:rsidR="00B53831" w:rsidRPr="007C4EFE" w:rsidRDefault="00B53831" w:rsidP="00B53831">
                            <w:pPr>
                              <w:pStyle w:val="Legenda"/>
                              <w:rPr>
                                <w:sz w:val="24"/>
                              </w:rPr>
                            </w:pPr>
                            <w:bookmarkStart w:id="28" w:name="_Toc76778593"/>
                            <w:r>
                              <w:t xml:space="preserve">Figura </w:t>
                            </w:r>
                            <w:fldSimple w:instr=" SEQ Figura \* ARABIC ">
                              <w:r w:rsidR="003D36AB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- Função (Devolver a média de reports de um espaço, dos últimos 10min.)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BEA55E" id="Caixa de texto 50" o:spid="_x0000_s1032" type="#_x0000_t202" style="position:absolute;left:0;text-align:left;margin-left:11.5pt;margin-top:286.85pt;width:429.8pt;height:.05pt;z-index:-2516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" stroked="f">
                <v:textbox style="mso-fit-shape-to-text:t" inset="0,0,0,0">
                  <w:txbxContent>
                    <w:p w14:paraId="4B953044" w14:textId="11ADA1DB" w:rsidR="00B53831" w:rsidRPr="007C4EFE" w:rsidRDefault="00B53831" w:rsidP="00B53831">
                      <w:pPr>
                        <w:pStyle w:val="Legenda"/>
                        <w:rPr>
                          <w:sz w:val="24"/>
                        </w:rPr>
                      </w:pPr>
                      <w:bookmarkStart w:id="29" w:name="_Toc76778593"/>
                      <w:r>
                        <w:t xml:space="preserve">Figura </w:t>
                      </w:r>
                      <w:fldSimple w:instr=" SEQ Figura \* ARABIC ">
                        <w:r w:rsidR="003D36AB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- Função (Devolver a média de reports de um espaço, dos últimos 10min.)</w:t>
                      </w:r>
                      <w:bookmarkEnd w:id="29"/>
                    </w:p>
                  </w:txbxContent>
                </v:textbox>
                <w10:wrap type="tight"/>
              </v:shape>
            </w:pict>
          </mc:Fallback>
        </mc:AlternateContent>
      </w:r>
      <w:r w:rsidR="00530551" w:rsidRPr="00530551">
        <w:rPr>
          <w:noProof/>
        </w:rPr>
        <w:drawing>
          <wp:anchor distT="0" distB="0" distL="114300" distR="114300" simplePos="0" relativeHeight="251700224" behindDoc="1" locked="0" layoutInCell="1" allowOverlap="1" wp14:anchorId="790590E0" wp14:editId="0E859EFC">
            <wp:simplePos x="0" y="0"/>
            <wp:positionH relativeFrom="margin">
              <wp:align>center</wp:align>
            </wp:positionH>
            <wp:positionV relativeFrom="paragraph">
              <wp:posOffset>404495</wp:posOffset>
            </wp:positionV>
            <wp:extent cx="5458460" cy="3181350"/>
            <wp:effectExtent l="0" t="0" r="8890" b="0"/>
            <wp:wrapTight wrapText="bothSides">
              <wp:wrapPolygon edited="0">
                <wp:start x="0" y="0"/>
                <wp:lineTo x="0" y="21471"/>
                <wp:lineTo x="21560" y="21471"/>
                <wp:lineTo x="21560" y="0"/>
                <wp:lineTo x="0" y="0"/>
              </wp:wrapPolygon>
            </wp:wrapTight>
            <wp:docPr id="42" name="Imagem 4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Uma imagem com texto&#10;&#10;Descrição gerada automa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4249">
        <w:t>Função que devolve a média de reports de um espaço, dos últimos dez minutos.</w:t>
      </w:r>
    </w:p>
    <w:p w14:paraId="12F344D9" w14:textId="6606B64F" w:rsidR="00524957" w:rsidRDefault="008F2835" w:rsidP="007A42C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15D848D6" wp14:editId="22DC63E2">
                <wp:simplePos x="0" y="0"/>
                <wp:positionH relativeFrom="column">
                  <wp:posOffset>-161925</wp:posOffset>
                </wp:positionH>
                <wp:positionV relativeFrom="paragraph">
                  <wp:posOffset>7173595</wp:posOffset>
                </wp:positionV>
                <wp:extent cx="60966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5" name="Caixa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B1BBFF" w14:textId="06C077F5" w:rsidR="00FC622C" w:rsidRPr="00984098" w:rsidRDefault="00FC622C" w:rsidP="00FC622C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30" w:name="_Toc76778594"/>
                            <w:r>
                              <w:t xml:space="preserve">Figura </w:t>
                            </w:r>
                            <w:fldSimple w:instr=" SEQ Figura \* ARABIC ">
                              <w:r w:rsidR="003D36AB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</w:t>
                            </w:r>
                            <w:r w:rsidRPr="00092105">
                              <w:t>PA (Listar os espaços e a média do seu nível de concentração baseado nos reports dos últimos dez minutos)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848D6" id="Caixa de texto 55" o:spid="_x0000_s1033" type="#_x0000_t202" style="position:absolute;left:0;text-align:left;margin-left:-12.75pt;margin-top:564.85pt;width:480.05pt;height:.05pt;z-index:-2516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" stroked="f">
                <v:textbox style="mso-fit-shape-to-text:t" inset="0,0,0,0">
                  <w:txbxContent>
                    <w:p w14:paraId="39B1BBFF" w14:textId="06C077F5" w:rsidR="00FC622C" w:rsidRPr="00984098" w:rsidRDefault="00FC622C" w:rsidP="00FC622C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31" w:name="_Toc76778594"/>
                      <w:r>
                        <w:t xml:space="preserve">Figura </w:t>
                      </w:r>
                      <w:fldSimple w:instr=" SEQ Figura \* ARABIC ">
                        <w:r w:rsidR="003D36AB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</w:t>
                      </w:r>
                      <w:r w:rsidRPr="00092105">
                        <w:t>PA (Listar os espaços e a média do seu nível de concentração baseado nos reports dos últimos dez minutos)</w:t>
                      </w:r>
                      <w:bookmarkEnd w:id="31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5344" behindDoc="1" locked="0" layoutInCell="1" allowOverlap="1" wp14:anchorId="50114E64" wp14:editId="1C2A6E76">
            <wp:simplePos x="0" y="0"/>
            <wp:positionH relativeFrom="margin">
              <wp:posOffset>-168275</wp:posOffset>
            </wp:positionH>
            <wp:positionV relativeFrom="paragraph">
              <wp:posOffset>1067435</wp:posOffset>
            </wp:positionV>
            <wp:extent cx="6096635" cy="6049010"/>
            <wp:effectExtent l="0" t="0" r="0" b="8890"/>
            <wp:wrapTight wrapText="bothSides">
              <wp:wrapPolygon edited="0">
                <wp:start x="0" y="0"/>
                <wp:lineTo x="0" y="21564"/>
                <wp:lineTo x="21530" y="21564"/>
                <wp:lineTo x="21530" y="0"/>
                <wp:lineTo x="0" y="0"/>
              </wp:wrapPolygon>
            </wp:wrapTight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6049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42FE1">
        <w:t>Procedimento armazenado para listar os espaços do grupo ESTGV</w:t>
      </w:r>
      <w:r w:rsidR="00151CC0">
        <w:t xml:space="preserve"> (com possibilidade de pesquisa de um espaço em específico</w:t>
      </w:r>
      <w:r w:rsidR="00BA213A">
        <w:t xml:space="preserve"> através do nome</w:t>
      </w:r>
      <w:r w:rsidR="00151CC0">
        <w:t>)</w:t>
      </w:r>
      <w:r w:rsidR="00742FE1">
        <w:t xml:space="preserve"> e a média do nível de concentração baseado nos reports dos últimos </w:t>
      </w:r>
      <w:r w:rsidR="003A040C">
        <w:t xml:space="preserve">dez </w:t>
      </w:r>
      <w:r w:rsidR="00742FE1">
        <w:t>min</w:t>
      </w:r>
      <w:r w:rsidR="00C10C5B">
        <w:t>utos.</w:t>
      </w:r>
    </w:p>
    <w:p w14:paraId="3F75073D" w14:textId="47DDB879" w:rsidR="007731F5" w:rsidRDefault="005D3E26" w:rsidP="005B3371">
      <w:r w:rsidRPr="005D3E26">
        <w:t xml:space="preserve"> </w:t>
      </w:r>
    </w:p>
    <w:p w14:paraId="47EE6594" w14:textId="7FED2E8C" w:rsidR="0049760A" w:rsidRDefault="0049760A" w:rsidP="005B3371"/>
    <w:p w14:paraId="491FBB67" w14:textId="77777777" w:rsidR="00B952CE" w:rsidRDefault="00B952CE" w:rsidP="005B3371"/>
    <w:p w14:paraId="2C875129" w14:textId="63E00A54" w:rsidR="005B3371" w:rsidRDefault="005B3371" w:rsidP="005B3371">
      <w:r>
        <w:lastRenderedPageBreak/>
        <w:t>Procedimentos armazen</w:t>
      </w:r>
      <w:r w:rsidR="00483F23">
        <w:t>ados para o CRUD da tabela espaços</w:t>
      </w:r>
      <w:r w:rsidR="00151CC0">
        <w:t>.</w:t>
      </w:r>
    </w:p>
    <w:p w14:paraId="13ECCD65" w14:textId="01C1E6DB" w:rsidR="001418A9" w:rsidRDefault="003D3588" w:rsidP="005B3371">
      <w:r w:rsidRPr="006009A0">
        <w:rPr>
          <w:noProof/>
        </w:rPr>
        <w:drawing>
          <wp:anchor distT="0" distB="0" distL="114300" distR="114300" simplePos="0" relativeHeight="251676672" behindDoc="1" locked="0" layoutInCell="1" allowOverlap="1" wp14:anchorId="7ABEEA4E" wp14:editId="32C43CD0">
            <wp:simplePos x="0" y="0"/>
            <wp:positionH relativeFrom="margin">
              <wp:align>center</wp:align>
            </wp:positionH>
            <wp:positionV relativeFrom="paragraph">
              <wp:posOffset>42545</wp:posOffset>
            </wp:positionV>
            <wp:extent cx="3733800" cy="1704975"/>
            <wp:effectExtent l="0" t="0" r="0" b="9525"/>
            <wp:wrapTight wrapText="bothSides">
              <wp:wrapPolygon edited="0">
                <wp:start x="0" y="0"/>
                <wp:lineTo x="0" y="21479"/>
                <wp:lineTo x="21490" y="21479"/>
                <wp:lineTo x="21490" y="0"/>
                <wp:lineTo x="0" y="0"/>
              </wp:wrapPolygon>
            </wp:wrapTight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183514" w14:textId="77777777" w:rsidR="007731F5" w:rsidRDefault="007731F5" w:rsidP="007731F5">
      <w:pPr>
        <w:tabs>
          <w:tab w:val="left" w:pos="1095"/>
        </w:tabs>
      </w:pPr>
    </w:p>
    <w:p w14:paraId="449B1C15" w14:textId="77777777" w:rsidR="00725CE0" w:rsidRPr="00725CE0" w:rsidRDefault="00725CE0" w:rsidP="00725CE0"/>
    <w:p w14:paraId="1796313D" w14:textId="77777777" w:rsidR="00725CE0" w:rsidRPr="00725CE0" w:rsidRDefault="00725CE0" w:rsidP="00725CE0"/>
    <w:p w14:paraId="292E4F53" w14:textId="4998D4C7" w:rsidR="00725CE0" w:rsidRPr="00725CE0" w:rsidRDefault="00071CEC" w:rsidP="00725CE0">
      <w:r>
        <w:rPr>
          <w:noProof/>
        </w:rPr>
        <w:drawing>
          <wp:anchor distT="0" distB="0" distL="114300" distR="114300" simplePos="0" relativeHeight="251677696" behindDoc="1" locked="0" layoutInCell="1" allowOverlap="1" wp14:anchorId="71714291" wp14:editId="097042ED">
            <wp:simplePos x="0" y="0"/>
            <wp:positionH relativeFrom="margin">
              <wp:align>center</wp:align>
            </wp:positionH>
            <wp:positionV relativeFrom="paragraph">
              <wp:posOffset>206375</wp:posOffset>
            </wp:positionV>
            <wp:extent cx="3077210" cy="2028825"/>
            <wp:effectExtent l="0" t="0" r="8890" b="9525"/>
            <wp:wrapTight wrapText="bothSides">
              <wp:wrapPolygon edited="0">
                <wp:start x="0" y="0"/>
                <wp:lineTo x="0" y="21499"/>
                <wp:lineTo x="21529" y="21499"/>
                <wp:lineTo x="21529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10" cy="2028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7BCD26B" w14:textId="18D8A0AD" w:rsidR="00725CE0" w:rsidRPr="00725CE0" w:rsidRDefault="00725CE0" w:rsidP="00725CE0"/>
    <w:p w14:paraId="025B4363" w14:textId="6E439192" w:rsidR="00725CE0" w:rsidRPr="00725CE0" w:rsidRDefault="00725CE0" w:rsidP="00725CE0"/>
    <w:p w14:paraId="3ED0008A" w14:textId="77777777" w:rsidR="00725CE0" w:rsidRPr="00725CE0" w:rsidRDefault="00725CE0" w:rsidP="00725CE0"/>
    <w:p w14:paraId="51CE1E38" w14:textId="30277BA3" w:rsidR="00725CE0" w:rsidRPr="00725CE0" w:rsidRDefault="00725CE0" w:rsidP="00725CE0"/>
    <w:p w14:paraId="604EA404" w14:textId="64A02F30" w:rsidR="00725CE0" w:rsidRPr="00725CE0" w:rsidRDefault="00071CEC" w:rsidP="00725CE0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3D29D5B2" wp14:editId="6F6D7CDF">
                <wp:simplePos x="0" y="0"/>
                <wp:positionH relativeFrom="column">
                  <wp:posOffset>1012825</wp:posOffset>
                </wp:positionH>
                <wp:positionV relativeFrom="paragraph">
                  <wp:posOffset>2038985</wp:posOffset>
                </wp:positionV>
                <wp:extent cx="37338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8F6291" w14:textId="094802F9" w:rsidR="00FD089D" w:rsidRPr="003A0D96" w:rsidRDefault="00FD089D" w:rsidP="00FD089D">
                            <w:pPr>
                              <w:pStyle w:val="Legenda"/>
                              <w:rPr>
                                <w:sz w:val="24"/>
                              </w:rPr>
                            </w:pPr>
                            <w:bookmarkStart w:id="32" w:name="_Toc76778595"/>
                            <w:r>
                              <w:t xml:space="preserve">Figura </w:t>
                            </w:r>
                            <w:fldSimple w:instr=" SEQ Figura \* ARABIC ">
                              <w:r w:rsidR="003D36AB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- PA (CRUD da tabela espaços)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29D5B2" id="Caixa de texto 30" o:spid="_x0000_s1034" type="#_x0000_t202" style="position:absolute;left:0;text-align:left;margin-left:79.75pt;margin-top:160.55pt;width:294pt;height:.0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" stroked="f">
                <v:textbox style="mso-fit-shape-to-text:t" inset="0,0,0,0">
                  <w:txbxContent>
                    <w:p w14:paraId="248F6291" w14:textId="094802F9" w:rsidR="00FD089D" w:rsidRPr="003A0D96" w:rsidRDefault="00FD089D" w:rsidP="00FD089D">
                      <w:pPr>
                        <w:pStyle w:val="Legenda"/>
                        <w:rPr>
                          <w:sz w:val="24"/>
                        </w:rPr>
                      </w:pPr>
                      <w:bookmarkStart w:id="33" w:name="_Toc76778595"/>
                      <w:r>
                        <w:t xml:space="preserve">Figura </w:t>
                      </w:r>
                      <w:fldSimple w:instr=" SEQ Figura \* ARABIC ">
                        <w:r w:rsidR="003D36AB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- PA (CRUD da tabela espaços)</w:t>
                      </w:r>
                      <w:bookmarkEnd w:id="33"/>
                    </w:p>
                  </w:txbxContent>
                </v:textbox>
                <w10:wrap type="tight"/>
              </v:shape>
            </w:pict>
          </mc:Fallback>
        </mc:AlternateContent>
      </w:r>
      <w:r w:rsidRPr="004C78D2">
        <w:rPr>
          <w:noProof/>
        </w:rPr>
        <w:drawing>
          <wp:anchor distT="0" distB="0" distL="114300" distR="114300" simplePos="0" relativeHeight="251681792" behindDoc="1" locked="0" layoutInCell="1" allowOverlap="1" wp14:anchorId="621DB970" wp14:editId="34BE73E1">
            <wp:simplePos x="0" y="0"/>
            <wp:positionH relativeFrom="margin">
              <wp:align>center</wp:align>
            </wp:positionH>
            <wp:positionV relativeFrom="paragraph">
              <wp:posOffset>316230</wp:posOffset>
            </wp:positionV>
            <wp:extent cx="3162300" cy="1695450"/>
            <wp:effectExtent l="0" t="0" r="0" b="0"/>
            <wp:wrapTight wrapText="bothSides">
              <wp:wrapPolygon edited="0">
                <wp:start x="0" y="0"/>
                <wp:lineTo x="0" y="21357"/>
                <wp:lineTo x="21470" y="21357"/>
                <wp:lineTo x="21470" y="0"/>
                <wp:lineTo x="0" y="0"/>
              </wp:wrapPolygon>
            </wp:wrapTight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D9DA2C" w14:textId="673CB3A2" w:rsidR="00725CE0" w:rsidRPr="00725CE0" w:rsidRDefault="00725CE0" w:rsidP="00725CE0"/>
    <w:p w14:paraId="27EB57BC" w14:textId="3D15A1D8" w:rsidR="00725CE0" w:rsidRPr="00725CE0" w:rsidRDefault="00725CE0" w:rsidP="00725CE0"/>
    <w:p w14:paraId="0FDCAD85" w14:textId="53B9B003" w:rsidR="00725CE0" w:rsidRPr="00725CE0" w:rsidRDefault="00725CE0" w:rsidP="00725CE0"/>
    <w:p w14:paraId="41756915" w14:textId="0476390A" w:rsidR="00725CE0" w:rsidRPr="00725CE0" w:rsidRDefault="00725CE0" w:rsidP="00725CE0"/>
    <w:p w14:paraId="38E79380" w14:textId="17BA6422" w:rsidR="00725CE0" w:rsidRPr="00725CE0" w:rsidRDefault="00725CE0" w:rsidP="00725CE0"/>
    <w:p w14:paraId="0A0C855C" w14:textId="410F5DB9" w:rsidR="00725CE0" w:rsidRDefault="00725CE0" w:rsidP="00725CE0">
      <w:pPr>
        <w:tabs>
          <w:tab w:val="left" w:pos="3720"/>
        </w:tabs>
      </w:pPr>
      <w:r>
        <w:tab/>
      </w:r>
    </w:p>
    <w:p w14:paraId="058B5E00" w14:textId="4EA1C6AB" w:rsidR="00725CE0" w:rsidRDefault="00725CE0" w:rsidP="00725CE0">
      <w:pPr>
        <w:tabs>
          <w:tab w:val="left" w:pos="3720"/>
        </w:tabs>
      </w:pPr>
    </w:p>
    <w:p w14:paraId="2F4F6F74" w14:textId="15738D1C" w:rsidR="00725CE0" w:rsidRDefault="00725CE0" w:rsidP="00725CE0">
      <w:pPr>
        <w:tabs>
          <w:tab w:val="left" w:pos="3720"/>
        </w:tabs>
      </w:pPr>
    </w:p>
    <w:p w14:paraId="0CF92818" w14:textId="4D83C7AE" w:rsidR="00725CE0" w:rsidRDefault="00725CE0" w:rsidP="00725CE0">
      <w:pPr>
        <w:tabs>
          <w:tab w:val="left" w:pos="3720"/>
        </w:tabs>
      </w:pPr>
    </w:p>
    <w:p w14:paraId="5390496F" w14:textId="615DFE64" w:rsidR="00725CE0" w:rsidRDefault="00725CE0" w:rsidP="00725CE0">
      <w:pPr>
        <w:tabs>
          <w:tab w:val="left" w:pos="3720"/>
        </w:tabs>
      </w:pPr>
    </w:p>
    <w:p w14:paraId="6DF51EB6" w14:textId="6FA82AE5" w:rsidR="00725CE0" w:rsidRDefault="00725CE0" w:rsidP="00725CE0">
      <w:pPr>
        <w:tabs>
          <w:tab w:val="left" w:pos="3720"/>
        </w:tabs>
      </w:pPr>
    </w:p>
    <w:p w14:paraId="218279EC" w14:textId="4FB99C72" w:rsidR="00725CE0" w:rsidRDefault="00923665" w:rsidP="00725CE0">
      <w:pPr>
        <w:tabs>
          <w:tab w:val="left" w:pos="3720"/>
        </w:tabs>
      </w:pPr>
      <w:r>
        <w:lastRenderedPageBreak/>
        <w:t>Procedimento armazenado para listar os últimos dez reports de um espaço</w:t>
      </w:r>
      <w:r w:rsidR="00EB2F2B">
        <w:t>.</w:t>
      </w:r>
    </w:p>
    <w:p w14:paraId="4482E032" w14:textId="1EB3A898" w:rsidR="00684E07" w:rsidRDefault="009307B6" w:rsidP="00725CE0">
      <w:pPr>
        <w:tabs>
          <w:tab w:val="left" w:pos="3720"/>
        </w:tabs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1CDC0727" wp14:editId="0769FF51">
            <wp:simplePos x="0" y="0"/>
            <wp:positionH relativeFrom="margin">
              <wp:align>center</wp:align>
            </wp:positionH>
            <wp:positionV relativeFrom="paragraph">
              <wp:posOffset>37465</wp:posOffset>
            </wp:positionV>
            <wp:extent cx="4839335" cy="3934460"/>
            <wp:effectExtent l="0" t="0" r="0" b="8890"/>
            <wp:wrapTight wrapText="bothSides">
              <wp:wrapPolygon edited="0">
                <wp:start x="0" y="0"/>
                <wp:lineTo x="0" y="21544"/>
                <wp:lineTo x="21512" y="21544"/>
                <wp:lineTo x="21512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3934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B977D73" w14:textId="77777777" w:rsidR="00725CE0" w:rsidRDefault="00725CE0" w:rsidP="00725CE0">
      <w:pPr>
        <w:tabs>
          <w:tab w:val="left" w:pos="3720"/>
        </w:tabs>
      </w:pPr>
      <w:r>
        <w:tab/>
      </w:r>
    </w:p>
    <w:p w14:paraId="798F8E03" w14:textId="77777777" w:rsidR="00684E07" w:rsidRPr="00684E07" w:rsidRDefault="00684E07" w:rsidP="00684E07"/>
    <w:p w14:paraId="4A353B0D" w14:textId="77777777" w:rsidR="00684E07" w:rsidRPr="00684E07" w:rsidRDefault="00684E07" w:rsidP="00684E07"/>
    <w:p w14:paraId="34E8CEB9" w14:textId="77777777" w:rsidR="00684E07" w:rsidRPr="00684E07" w:rsidRDefault="00684E07" w:rsidP="00684E07"/>
    <w:p w14:paraId="17DA6CF0" w14:textId="77777777" w:rsidR="00684E07" w:rsidRPr="00684E07" w:rsidRDefault="00684E07" w:rsidP="00684E07"/>
    <w:p w14:paraId="441A2723" w14:textId="77777777" w:rsidR="00684E07" w:rsidRPr="00684E07" w:rsidRDefault="00684E07" w:rsidP="00684E07"/>
    <w:p w14:paraId="02C0576E" w14:textId="77777777" w:rsidR="00684E07" w:rsidRPr="00684E07" w:rsidRDefault="00684E07" w:rsidP="00684E07"/>
    <w:p w14:paraId="5E07A44E" w14:textId="77777777" w:rsidR="00684E07" w:rsidRDefault="00684E07" w:rsidP="00684E07"/>
    <w:p w14:paraId="4EB88DE2" w14:textId="32F93178" w:rsidR="00684E07" w:rsidRDefault="009307B6" w:rsidP="00684E07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42E221F8" wp14:editId="30E5D551">
                <wp:simplePos x="0" y="0"/>
                <wp:positionH relativeFrom="column">
                  <wp:posOffset>460375</wp:posOffset>
                </wp:positionH>
                <wp:positionV relativeFrom="paragraph">
                  <wp:posOffset>291465</wp:posOffset>
                </wp:positionV>
                <wp:extent cx="48393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9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30AEDB" w14:textId="138B7FED" w:rsidR="00B727B7" w:rsidRPr="008A070A" w:rsidRDefault="00B727B7" w:rsidP="00B727B7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34" w:name="_Toc76778596"/>
                            <w:r>
                              <w:t xml:space="preserve">Figura </w:t>
                            </w:r>
                            <w:fldSimple w:instr=" SEQ Figura \* ARABIC ">
                              <w:r w:rsidR="003D36AB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- PA (Listar últimos dez reports de um espaço)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E221F8" id="Caixa de texto 31" o:spid="_x0000_s1035" type="#_x0000_t202" style="position:absolute;left:0;text-align:left;margin-left:36.25pt;margin-top:22.95pt;width:381.05pt;height:.05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" stroked="f">
                <v:textbox style="mso-fit-shape-to-text:t" inset="0,0,0,0">
                  <w:txbxContent>
                    <w:p w14:paraId="2D30AEDB" w14:textId="138B7FED" w:rsidR="00B727B7" w:rsidRPr="008A070A" w:rsidRDefault="00B727B7" w:rsidP="00B727B7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35" w:name="_Toc76778596"/>
                      <w:r>
                        <w:t xml:space="preserve">Figura </w:t>
                      </w:r>
                      <w:fldSimple w:instr=" SEQ Figura \* ARABIC ">
                        <w:r w:rsidR="003D36AB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- PA (Listar últimos dez reports de um espaço)</w:t>
                      </w:r>
                      <w:bookmarkEnd w:id="35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F0B6DCC" w14:textId="786587DD" w:rsidR="00684E07" w:rsidRPr="00684E07" w:rsidRDefault="00AD58D9" w:rsidP="00684E0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69822E0F" wp14:editId="37BCAA35">
                <wp:simplePos x="0" y="0"/>
                <wp:positionH relativeFrom="column">
                  <wp:posOffset>22225</wp:posOffset>
                </wp:positionH>
                <wp:positionV relativeFrom="paragraph">
                  <wp:posOffset>4622165</wp:posOffset>
                </wp:positionV>
                <wp:extent cx="57061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6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380983" w14:textId="695F63D3" w:rsidR="006B6E1E" w:rsidRPr="00EA1FF6" w:rsidRDefault="006B6E1E" w:rsidP="006B6E1E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36" w:name="_Toc76778597"/>
                            <w:r>
                              <w:t xml:space="preserve">Figura </w:t>
                            </w:r>
                            <w:fldSimple w:instr=" SEQ Figura \* ARABIC ">
                              <w:r w:rsidR="003D36AB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- PA (Listar os reports de um espaço, entre duas datas)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822E0F" id="Caixa de texto 32" o:spid="_x0000_s1036" type="#_x0000_t202" style="position:absolute;left:0;text-align:left;margin-left:1.75pt;margin-top:363.95pt;width:449.3pt;height:.05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" stroked="f">
                <v:textbox style="mso-fit-shape-to-text:t" inset="0,0,0,0">
                  <w:txbxContent>
                    <w:p w14:paraId="6A380983" w14:textId="695F63D3" w:rsidR="006B6E1E" w:rsidRPr="00EA1FF6" w:rsidRDefault="006B6E1E" w:rsidP="006B6E1E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37" w:name="_Toc76778597"/>
                      <w:r>
                        <w:t xml:space="preserve">Figura </w:t>
                      </w:r>
                      <w:fldSimple w:instr=" SEQ Figura \* ARABIC ">
                        <w:r w:rsidR="003D36AB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- PA (Listar os reports de um espaço, entre duas datas)</w:t>
                      </w:r>
                      <w:bookmarkEnd w:id="37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840" behindDoc="1" locked="0" layoutInCell="1" allowOverlap="1" wp14:anchorId="564E3AE7" wp14:editId="51E0CA45">
            <wp:simplePos x="0" y="0"/>
            <wp:positionH relativeFrom="margin">
              <wp:posOffset>22225</wp:posOffset>
            </wp:positionH>
            <wp:positionV relativeFrom="paragraph">
              <wp:posOffset>287655</wp:posOffset>
            </wp:positionV>
            <wp:extent cx="5706110" cy="4277360"/>
            <wp:effectExtent l="0" t="0" r="8890" b="8890"/>
            <wp:wrapTight wrapText="bothSides">
              <wp:wrapPolygon edited="0">
                <wp:start x="0" y="0"/>
                <wp:lineTo x="0" y="21549"/>
                <wp:lineTo x="21562" y="21549"/>
                <wp:lineTo x="21562" y="0"/>
                <wp:lineTo x="0" y="0"/>
              </wp:wrapPolygon>
            </wp:wrapTight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4277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84E07">
        <w:t>Procedimento armazenado para listar os reports de um espaço, entre duas datas</w:t>
      </w:r>
      <w:r w:rsidR="0066765C">
        <w:t>.</w:t>
      </w:r>
    </w:p>
    <w:p w14:paraId="2444DF0C" w14:textId="4D3912C8" w:rsidR="007D1CBF" w:rsidRDefault="00644304" w:rsidP="00684E07">
      <w:pPr>
        <w:tabs>
          <w:tab w:val="left" w:pos="70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55CA27F1" wp14:editId="4A434C70">
                <wp:simplePos x="0" y="0"/>
                <wp:positionH relativeFrom="column">
                  <wp:posOffset>127000</wp:posOffset>
                </wp:positionH>
                <wp:positionV relativeFrom="paragraph">
                  <wp:posOffset>8077835</wp:posOffset>
                </wp:positionV>
                <wp:extent cx="55060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6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623F05" w14:textId="5ADBCC28" w:rsidR="00644304" w:rsidRPr="005A2E7F" w:rsidRDefault="00644304" w:rsidP="00644304">
                            <w:pPr>
                              <w:pStyle w:val="Legenda"/>
                              <w:rPr>
                                <w:sz w:val="24"/>
                              </w:rPr>
                            </w:pPr>
                            <w:bookmarkStart w:id="38" w:name="_Toc76778598"/>
                            <w:r>
                              <w:t xml:space="preserve">Figura </w:t>
                            </w:r>
                            <w:fldSimple w:instr=" SEQ Figura \* ARABIC ">
                              <w:r w:rsidR="003D36AB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- PA (Inserir report para teste)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CA27F1" id="Caixa de texto 4" o:spid="_x0000_s1037" type="#_x0000_t202" style="position:absolute;left:0;text-align:left;margin-left:10pt;margin-top:636.05pt;width:433.55pt;height:.05pt;z-index:-25159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" stroked="f">
                <v:textbox style="mso-fit-shape-to-text:t" inset="0,0,0,0">
                  <w:txbxContent>
                    <w:p w14:paraId="41623F05" w14:textId="5ADBCC28" w:rsidR="00644304" w:rsidRPr="005A2E7F" w:rsidRDefault="00644304" w:rsidP="00644304">
                      <w:pPr>
                        <w:pStyle w:val="Legenda"/>
                        <w:rPr>
                          <w:sz w:val="24"/>
                        </w:rPr>
                      </w:pPr>
                      <w:bookmarkStart w:id="39" w:name="_Toc76778598"/>
                      <w:r>
                        <w:t xml:space="preserve">Figura </w:t>
                      </w:r>
                      <w:fldSimple w:instr=" SEQ Figura \* ARABIC ">
                        <w:r w:rsidR="003D36AB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- PA (Inserir report para teste)</w:t>
                      </w:r>
                      <w:bookmarkEnd w:id="39"/>
                    </w:p>
                  </w:txbxContent>
                </v:textbox>
                <w10:wrap type="tight"/>
              </v:shape>
            </w:pict>
          </mc:Fallback>
        </mc:AlternateContent>
      </w:r>
      <w:r w:rsidRPr="00644304">
        <w:rPr>
          <w:noProof/>
        </w:rPr>
        <w:drawing>
          <wp:anchor distT="0" distB="0" distL="114300" distR="114300" simplePos="0" relativeHeight="251714560" behindDoc="1" locked="0" layoutInCell="1" allowOverlap="1" wp14:anchorId="09D16BB7" wp14:editId="76C2FCE8">
            <wp:simplePos x="0" y="0"/>
            <wp:positionH relativeFrom="margin">
              <wp:posOffset>127000</wp:posOffset>
            </wp:positionH>
            <wp:positionV relativeFrom="paragraph">
              <wp:posOffset>5410835</wp:posOffset>
            </wp:positionV>
            <wp:extent cx="5506218" cy="2610214"/>
            <wp:effectExtent l="0" t="0" r="0" b="0"/>
            <wp:wrapTight wrapText="bothSides">
              <wp:wrapPolygon edited="0">
                <wp:start x="0" y="0"/>
                <wp:lineTo x="0" y="21442"/>
                <wp:lineTo x="21523" y="21442"/>
                <wp:lineTo x="21523" y="0"/>
                <wp:lineTo x="0" y="0"/>
              </wp:wrapPolygon>
            </wp:wrapTight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Procedimento armazenado para inserir um report de nível 3 no espaço com o ID = 2, para demonstrar </w:t>
      </w:r>
      <w:r w:rsidR="00AD58D9">
        <w:t xml:space="preserve">o funcionamento de um trigger e </w:t>
      </w:r>
      <w:r>
        <w:t>uma consulta que será posteriormente efetuada e o.</w:t>
      </w:r>
    </w:p>
    <w:p w14:paraId="699C17E2" w14:textId="00066A80" w:rsidR="00A87FCE" w:rsidRDefault="00037532" w:rsidP="00684E07">
      <w:pPr>
        <w:tabs>
          <w:tab w:val="left" w:pos="705"/>
        </w:tabs>
        <w:rPr>
          <w:sz w:val="22"/>
          <w:szCs w:val="20"/>
        </w:rPr>
      </w:pPr>
      <w:r>
        <w:lastRenderedPageBreak/>
        <w:t xml:space="preserve">Procedimento armazenado </w:t>
      </w:r>
      <w:r w:rsidR="00E72D2A">
        <w:t>para as várias consultas</w:t>
      </w:r>
      <w:r w:rsidR="00A87FCE">
        <w:t xml:space="preserve">, mediante </w:t>
      </w:r>
      <w:r w:rsidR="00E72D2A">
        <w:t xml:space="preserve">o valor do parâmetro de entrada, </w:t>
      </w:r>
      <w:r w:rsidR="00E72D2A" w:rsidRPr="00E72D2A">
        <w:rPr>
          <w:sz w:val="22"/>
          <w:szCs w:val="20"/>
        </w:rPr>
        <w:t>paramIdC</w:t>
      </w:r>
      <w:r w:rsidR="00E72D2A">
        <w:rPr>
          <w:sz w:val="22"/>
          <w:szCs w:val="20"/>
        </w:rPr>
        <w:t>o</w:t>
      </w:r>
      <w:r w:rsidR="00E72D2A" w:rsidRPr="00E72D2A">
        <w:rPr>
          <w:sz w:val="22"/>
          <w:szCs w:val="20"/>
        </w:rPr>
        <w:t>nsulta</w:t>
      </w:r>
      <w:r w:rsidR="00A87FCE">
        <w:rPr>
          <w:sz w:val="22"/>
          <w:szCs w:val="20"/>
        </w:rPr>
        <w:t>:</w:t>
      </w:r>
    </w:p>
    <w:p w14:paraId="11305FEF" w14:textId="177F481D" w:rsidR="00DF2D70" w:rsidRDefault="00DF2D70" w:rsidP="00DF2D70">
      <w:pPr>
        <w:pStyle w:val="PargrafodaLista"/>
        <w:numPr>
          <w:ilvl w:val="0"/>
          <w:numId w:val="24"/>
        </w:numPr>
        <w:tabs>
          <w:tab w:val="left" w:pos="705"/>
        </w:tabs>
        <w:rPr>
          <w:sz w:val="22"/>
          <w:szCs w:val="20"/>
        </w:rPr>
      </w:pPr>
      <w:r>
        <w:rPr>
          <w:sz w:val="22"/>
          <w:szCs w:val="20"/>
        </w:rPr>
        <w:t>paramIdConsulta = 1: devolve o número de reports de cada utilizador, mesmo que ainda não tenha feito nenhum</w:t>
      </w:r>
      <w:r w:rsidR="00DD26AB">
        <w:rPr>
          <w:sz w:val="22"/>
          <w:szCs w:val="20"/>
        </w:rPr>
        <w:t>;</w:t>
      </w:r>
    </w:p>
    <w:p w14:paraId="08FE4EFD" w14:textId="0F5789AB" w:rsidR="00DD26AB" w:rsidRDefault="00DD26AB" w:rsidP="00DF2D70">
      <w:pPr>
        <w:pStyle w:val="PargrafodaLista"/>
        <w:numPr>
          <w:ilvl w:val="0"/>
          <w:numId w:val="24"/>
        </w:numPr>
        <w:tabs>
          <w:tab w:val="left" w:pos="705"/>
        </w:tabs>
        <w:rPr>
          <w:sz w:val="22"/>
          <w:szCs w:val="20"/>
        </w:rPr>
      </w:pPr>
      <w:r>
        <w:rPr>
          <w:sz w:val="22"/>
          <w:szCs w:val="20"/>
        </w:rPr>
        <w:t>paramIdConsulta = 2: devolve a lista de utilizadores que ainda não fizeram nenhum report.</w:t>
      </w:r>
    </w:p>
    <w:p w14:paraId="2C49312D" w14:textId="1ADB5EC2" w:rsidR="00F20AC0" w:rsidRDefault="00F20AC0" w:rsidP="00DF2D70">
      <w:pPr>
        <w:pStyle w:val="PargrafodaLista"/>
        <w:numPr>
          <w:ilvl w:val="0"/>
          <w:numId w:val="24"/>
        </w:numPr>
        <w:tabs>
          <w:tab w:val="left" w:pos="705"/>
        </w:tabs>
        <w:rPr>
          <w:sz w:val="22"/>
          <w:szCs w:val="20"/>
        </w:rPr>
      </w:pPr>
      <w:r>
        <w:rPr>
          <w:sz w:val="22"/>
          <w:szCs w:val="20"/>
        </w:rPr>
        <w:t>paramIdConsulta = 3: devolve a lista de warnings.</w:t>
      </w:r>
    </w:p>
    <w:p w14:paraId="60B152BB" w14:textId="1A5CFBBE" w:rsidR="00644304" w:rsidRDefault="00D14208" w:rsidP="00684E07">
      <w:pPr>
        <w:tabs>
          <w:tab w:val="left" w:pos="705"/>
        </w:tabs>
        <w:rPr>
          <w:sz w:val="22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0CED2369" wp14:editId="11EF63D2">
                <wp:simplePos x="0" y="0"/>
                <wp:positionH relativeFrom="column">
                  <wp:posOffset>-25400</wp:posOffset>
                </wp:positionH>
                <wp:positionV relativeFrom="paragraph">
                  <wp:posOffset>5321300</wp:posOffset>
                </wp:positionV>
                <wp:extent cx="58013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9" name="Caixa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1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09D036" w14:textId="49B86D5D" w:rsidR="00D14208" w:rsidRPr="003C6C1E" w:rsidRDefault="00D14208" w:rsidP="00D14208">
                            <w:pPr>
                              <w:pStyle w:val="Legenda"/>
                              <w:rPr>
                                <w:noProof/>
                                <w:szCs w:val="20"/>
                              </w:rPr>
                            </w:pPr>
                            <w:bookmarkStart w:id="40" w:name="_Toc76778599"/>
                            <w:r>
                              <w:t xml:space="preserve">Figura </w:t>
                            </w:r>
                            <w:fldSimple w:instr=" SEQ Figura \* ARABIC ">
                              <w:r w:rsidR="003D36AB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- PA (Consultas)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D2369" id="Caixa de texto 59" o:spid="_x0000_s1038" type="#_x0000_t202" style="position:absolute;left:0;text-align:left;margin-left:-2pt;margin-top:419pt;width:456.8pt;height:.05pt;z-index:-2516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" stroked="f">
                <v:textbox style="mso-fit-shape-to-text:t" inset="0,0,0,0">
                  <w:txbxContent>
                    <w:p w14:paraId="2509D036" w14:textId="49B86D5D" w:rsidR="00D14208" w:rsidRPr="003C6C1E" w:rsidRDefault="00D14208" w:rsidP="00D14208">
                      <w:pPr>
                        <w:pStyle w:val="Legenda"/>
                        <w:rPr>
                          <w:noProof/>
                          <w:szCs w:val="20"/>
                        </w:rPr>
                      </w:pPr>
                      <w:bookmarkStart w:id="41" w:name="_Toc76778599"/>
                      <w:r>
                        <w:t xml:space="preserve">Figura </w:t>
                      </w:r>
                      <w:fldSimple w:instr=" SEQ Figura \* ARABIC ">
                        <w:r w:rsidR="003D36AB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- PA (Consultas)</w:t>
                      </w:r>
                      <w:bookmarkEnd w:id="41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sz w:val="22"/>
          <w:szCs w:val="20"/>
        </w:rPr>
        <w:drawing>
          <wp:anchor distT="0" distB="0" distL="114300" distR="114300" simplePos="0" relativeHeight="251708416" behindDoc="1" locked="0" layoutInCell="1" allowOverlap="1" wp14:anchorId="387F65EB" wp14:editId="4679E77C">
            <wp:simplePos x="0" y="0"/>
            <wp:positionH relativeFrom="margin">
              <wp:align>center</wp:align>
            </wp:positionH>
            <wp:positionV relativeFrom="paragraph">
              <wp:posOffset>-3810</wp:posOffset>
            </wp:positionV>
            <wp:extent cx="5801360" cy="5267960"/>
            <wp:effectExtent l="0" t="0" r="8890" b="8890"/>
            <wp:wrapTight wrapText="bothSides">
              <wp:wrapPolygon edited="0">
                <wp:start x="0" y="0"/>
                <wp:lineTo x="0" y="21558"/>
                <wp:lineTo x="21562" y="21558"/>
                <wp:lineTo x="21562" y="0"/>
                <wp:lineTo x="0" y="0"/>
              </wp:wrapPolygon>
            </wp:wrapTight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360" cy="5267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C768764" w14:textId="77777777" w:rsidR="00644304" w:rsidRDefault="00644304" w:rsidP="00684E07">
      <w:pPr>
        <w:tabs>
          <w:tab w:val="left" w:pos="705"/>
        </w:tabs>
        <w:rPr>
          <w:sz w:val="22"/>
          <w:szCs w:val="20"/>
        </w:rPr>
      </w:pPr>
    </w:p>
    <w:p w14:paraId="0BC7460C" w14:textId="77777777" w:rsidR="00644304" w:rsidRDefault="00644304" w:rsidP="00684E07">
      <w:pPr>
        <w:tabs>
          <w:tab w:val="left" w:pos="705"/>
        </w:tabs>
        <w:rPr>
          <w:sz w:val="22"/>
          <w:szCs w:val="20"/>
        </w:rPr>
      </w:pPr>
    </w:p>
    <w:p w14:paraId="38C31EF4" w14:textId="77777777" w:rsidR="00D44BAA" w:rsidRDefault="00D44BAA" w:rsidP="00684E07">
      <w:pPr>
        <w:tabs>
          <w:tab w:val="left" w:pos="705"/>
        </w:tabs>
        <w:rPr>
          <w:sz w:val="22"/>
          <w:szCs w:val="20"/>
        </w:rPr>
      </w:pPr>
    </w:p>
    <w:p w14:paraId="6C147C36" w14:textId="2B275878" w:rsidR="004A316D" w:rsidRDefault="000D36B5" w:rsidP="00684E07">
      <w:pPr>
        <w:tabs>
          <w:tab w:val="left" w:pos="705"/>
        </w:tabs>
        <w:rPr>
          <w:sz w:val="22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07943E20" wp14:editId="3AEE91FB">
                <wp:simplePos x="0" y="0"/>
                <wp:positionH relativeFrom="column">
                  <wp:posOffset>-349250</wp:posOffset>
                </wp:positionH>
                <wp:positionV relativeFrom="paragraph">
                  <wp:posOffset>6536055</wp:posOffset>
                </wp:positionV>
                <wp:extent cx="64585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8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EBA3C6" w14:textId="5DC97683" w:rsidR="0052137A" w:rsidRPr="006B2611" w:rsidRDefault="0052137A" w:rsidP="0052137A">
                            <w:pPr>
                              <w:pStyle w:val="Legenda"/>
                              <w:rPr>
                                <w:noProof/>
                                <w:szCs w:val="20"/>
                              </w:rPr>
                            </w:pPr>
                            <w:bookmarkStart w:id="42" w:name="_Toc76778600"/>
                            <w:r>
                              <w:t xml:space="preserve">Figura </w:t>
                            </w:r>
                            <w:fldSimple w:instr=" SEQ Figura \* ARABIC ">
                              <w:r w:rsidR="003D36AB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Trigger (INSERT report)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943E20" id="Caixa de texto 14" o:spid="_x0000_s1039" type="#_x0000_t202" style="position:absolute;left:0;text-align:left;margin-left:-27.5pt;margin-top:514.65pt;width:508.55pt;height:.05pt;z-index:-25159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" stroked="f">
                <v:textbox style="mso-fit-shape-to-text:t" inset="0,0,0,0">
                  <w:txbxContent>
                    <w:p w14:paraId="1DEBA3C6" w14:textId="5DC97683" w:rsidR="0052137A" w:rsidRPr="006B2611" w:rsidRDefault="0052137A" w:rsidP="0052137A">
                      <w:pPr>
                        <w:pStyle w:val="Legenda"/>
                        <w:rPr>
                          <w:noProof/>
                          <w:szCs w:val="20"/>
                        </w:rPr>
                      </w:pPr>
                      <w:bookmarkStart w:id="43" w:name="_Toc76778600"/>
                      <w:r>
                        <w:t xml:space="preserve">Figura </w:t>
                      </w:r>
                      <w:fldSimple w:instr=" SEQ Figura \* ARABIC ">
                        <w:r w:rsidR="003D36AB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Trigger (INSERT report)</w:t>
                      </w:r>
                      <w:bookmarkEnd w:id="43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sz w:val="22"/>
          <w:szCs w:val="20"/>
        </w:rPr>
        <w:drawing>
          <wp:anchor distT="0" distB="0" distL="114300" distR="114300" simplePos="0" relativeHeight="251720704" behindDoc="1" locked="0" layoutInCell="1" allowOverlap="1" wp14:anchorId="6A08F226" wp14:editId="5E31E36C">
            <wp:simplePos x="0" y="0"/>
            <wp:positionH relativeFrom="margin">
              <wp:posOffset>-349250</wp:posOffset>
            </wp:positionH>
            <wp:positionV relativeFrom="paragraph">
              <wp:posOffset>1030191</wp:posOffset>
            </wp:positionV>
            <wp:extent cx="6458585" cy="5448935"/>
            <wp:effectExtent l="0" t="0" r="0" b="0"/>
            <wp:wrapTight wrapText="bothSides">
              <wp:wrapPolygon edited="0">
                <wp:start x="0" y="0"/>
                <wp:lineTo x="0" y="21522"/>
                <wp:lineTo x="21534" y="21522"/>
                <wp:lineTo x="21534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585" cy="5448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44BAA">
        <w:rPr>
          <w:sz w:val="22"/>
          <w:szCs w:val="20"/>
        </w:rPr>
        <w:t>Trigger</w:t>
      </w:r>
      <w:r w:rsidR="004A316D">
        <w:rPr>
          <w:sz w:val="22"/>
          <w:szCs w:val="20"/>
        </w:rPr>
        <w:t xml:space="preserve"> no INSERT da tabela reports. Quando um report é inserido, inserir um alerta, caso se verifique que nos últimos cinco minutos houve mais de três reports de nível</w:t>
      </w:r>
      <w:r w:rsidR="00181A95">
        <w:rPr>
          <w:sz w:val="22"/>
          <w:szCs w:val="20"/>
        </w:rPr>
        <w:t xml:space="preserve"> três e ainda não tinha sido gerado nenhum alerta nesse mesmo espaço de tempo.</w:t>
      </w:r>
    </w:p>
    <w:p w14:paraId="2F6B3AFB" w14:textId="77777777" w:rsidR="00181A95" w:rsidRDefault="00181A95" w:rsidP="00684E07">
      <w:pPr>
        <w:tabs>
          <w:tab w:val="left" w:pos="705"/>
        </w:tabs>
        <w:rPr>
          <w:sz w:val="22"/>
          <w:szCs w:val="20"/>
        </w:rPr>
      </w:pPr>
    </w:p>
    <w:p w14:paraId="487D0BF5" w14:textId="77777777" w:rsidR="00181A95" w:rsidRDefault="00181A95" w:rsidP="00684E07">
      <w:pPr>
        <w:tabs>
          <w:tab w:val="left" w:pos="705"/>
        </w:tabs>
        <w:rPr>
          <w:sz w:val="22"/>
          <w:szCs w:val="20"/>
        </w:rPr>
      </w:pPr>
    </w:p>
    <w:p w14:paraId="68BFB956" w14:textId="77777777" w:rsidR="007549CF" w:rsidRDefault="007549CF" w:rsidP="00684E07">
      <w:pPr>
        <w:tabs>
          <w:tab w:val="left" w:pos="705"/>
        </w:tabs>
        <w:rPr>
          <w:sz w:val="22"/>
          <w:szCs w:val="20"/>
        </w:rPr>
      </w:pPr>
    </w:p>
    <w:p w14:paraId="199A1E84" w14:textId="77777777" w:rsidR="007549CF" w:rsidRDefault="007549CF" w:rsidP="00684E07">
      <w:pPr>
        <w:tabs>
          <w:tab w:val="left" w:pos="705"/>
        </w:tabs>
        <w:rPr>
          <w:sz w:val="22"/>
          <w:szCs w:val="20"/>
        </w:rPr>
      </w:pPr>
    </w:p>
    <w:p w14:paraId="0CDAA48F" w14:textId="77777777" w:rsidR="007549CF" w:rsidRDefault="007549CF" w:rsidP="00684E07">
      <w:pPr>
        <w:tabs>
          <w:tab w:val="left" w:pos="705"/>
        </w:tabs>
        <w:rPr>
          <w:sz w:val="22"/>
          <w:szCs w:val="20"/>
        </w:rPr>
      </w:pPr>
    </w:p>
    <w:p w14:paraId="65CECC47" w14:textId="77777777" w:rsidR="007549CF" w:rsidRDefault="007549CF" w:rsidP="00684E07">
      <w:pPr>
        <w:tabs>
          <w:tab w:val="left" w:pos="705"/>
        </w:tabs>
        <w:rPr>
          <w:sz w:val="22"/>
          <w:szCs w:val="20"/>
        </w:rPr>
      </w:pPr>
    </w:p>
    <w:p w14:paraId="5EAE57D4" w14:textId="74D08CAA" w:rsidR="008C1781" w:rsidRDefault="008C1781" w:rsidP="00684E07">
      <w:pPr>
        <w:tabs>
          <w:tab w:val="left" w:pos="705"/>
        </w:tabs>
        <w:rPr>
          <w:sz w:val="22"/>
          <w:szCs w:val="20"/>
        </w:rPr>
      </w:pPr>
      <w:r>
        <w:rPr>
          <w:sz w:val="22"/>
          <w:szCs w:val="20"/>
        </w:rPr>
        <w:lastRenderedPageBreak/>
        <w:t>Trigger no UPDATE da tabela espaços</w:t>
      </w:r>
      <w:r w:rsidR="00E33895">
        <w:rPr>
          <w:sz w:val="22"/>
          <w:szCs w:val="20"/>
        </w:rPr>
        <w:t>. Quando um espaço é editado, nomeadamente o seu nome, se o novo nome for diferente do anterior todos os reports desse espaço são removidos.</w:t>
      </w:r>
    </w:p>
    <w:p w14:paraId="7FB15728" w14:textId="480DE805" w:rsidR="00A45E30" w:rsidRDefault="00A45E30" w:rsidP="00684E07">
      <w:pPr>
        <w:tabs>
          <w:tab w:val="left" w:pos="705"/>
        </w:tabs>
        <w:rPr>
          <w:sz w:val="22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1" locked="0" layoutInCell="1" allowOverlap="1" wp14:anchorId="588AD8D0" wp14:editId="055DDB51">
                <wp:simplePos x="0" y="0"/>
                <wp:positionH relativeFrom="column">
                  <wp:posOffset>517525</wp:posOffset>
                </wp:positionH>
                <wp:positionV relativeFrom="paragraph">
                  <wp:posOffset>2727960</wp:posOffset>
                </wp:positionV>
                <wp:extent cx="47250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5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E4151D" w14:textId="70833C2E" w:rsidR="00A45E30" w:rsidRPr="00A25D26" w:rsidRDefault="00A45E30" w:rsidP="00A45E30">
                            <w:pPr>
                              <w:pStyle w:val="Legenda"/>
                              <w:rPr>
                                <w:szCs w:val="20"/>
                              </w:rPr>
                            </w:pPr>
                            <w:bookmarkStart w:id="44" w:name="_Toc76778601"/>
                            <w:r>
                              <w:t xml:space="preserve">Figura </w:t>
                            </w:r>
                            <w:fldSimple w:instr=" SEQ Figura \* ARABIC ">
                              <w:r w:rsidR="003D36AB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- Trigger (UPDATE espaço)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8AD8D0" id="Caixa de texto 6" o:spid="_x0000_s1040" type="#_x0000_t202" style="position:absolute;left:0;text-align:left;margin-left:40.75pt;margin-top:214.8pt;width:372.05pt;height:.05pt;z-index:-25155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" stroked="f">
                <v:textbox style="mso-fit-shape-to-text:t" inset="0,0,0,0">
                  <w:txbxContent>
                    <w:p w14:paraId="4FE4151D" w14:textId="70833C2E" w:rsidR="00A45E30" w:rsidRPr="00A25D26" w:rsidRDefault="00A45E30" w:rsidP="00A45E30">
                      <w:pPr>
                        <w:pStyle w:val="Legenda"/>
                        <w:rPr>
                          <w:szCs w:val="20"/>
                        </w:rPr>
                      </w:pPr>
                      <w:bookmarkStart w:id="45" w:name="_Toc76778601"/>
                      <w:r>
                        <w:t xml:space="preserve">Figura </w:t>
                      </w:r>
                      <w:fldSimple w:instr=" SEQ Figura \* ARABIC ">
                        <w:r w:rsidR="003D36AB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- Trigger (UPDATE espaço)</w:t>
                      </w:r>
                      <w:bookmarkEnd w:id="45"/>
                    </w:p>
                  </w:txbxContent>
                </v:textbox>
                <w10:wrap type="tight"/>
              </v:shape>
            </w:pict>
          </mc:Fallback>
        </mc:AlternateContent>
      </w:r>
      <w:r w:rsidRPr="00A45E30">
        <w:rPr>
          <w:sz w:val="22"/>
          <w:szCs w:val="20"/>
        </w:rPr>
        <w:drawing>
          <wp:anchor distT="0" distB="0" distL="114300" distR="114300" simplePos="0" relativeHeight="251757568" behindDoc="1" locked="0" layoutInCell="1" allowOverlap="1" wp14:anchorId="640077DC" wp14:editId="6C96C1DB">
            <wp:simplePos x="0" y="0"/>
            <wp:positionH relativeFrom="margin">
              <wp:posOffset>517525</wp:posOffset>
            </wp:positionH>
            <wp:positionV relativeFrom="paragraph">
              <wp:posOffset>51435</wp:posOffset>
            </wp:positionV>
            <wp:extent cx="4725059" cy="2619741"/>
            <wp:effectExtent l="0" t="0" r="0" b="9525"/>
            <wp:wrapTight wrapText="bothSides">
              <wp:wrapPolygon edited="0">
                <wp:start x="0" y="0"/>
                <wp:lineTo x="0" y="21521"/>
                <wp:lineTo x="21510" y="21521"/>
                <wp:lineTo x="21510" y="0"/>
                <wp:lineTo x="0" y="0"/>
              </wp:wrapPolygon>
            </wp:wrapTight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DFE21E" w14:textId="77777777" w:rsidR="008C1781" w:rsidRDefault="008C1781">
      <w:pPr>
        <w:spacing w:before="0" w:after="160" w:line="259" w:lineRule="auto"/>
        <w:jc w:val="left"/>
        <w:rPr>
          <w:sz w:val="22"/>
          <w:szCs w:val="20"/>
        </w:rPr>
      </w:pPr>
      <w:r>
        <w:rPr>
          <w:sz w:val="22"/>
          <w:szCs w:val="20"/>
        </w:rPr>
        <w:br w:type="page"/>
      </w:r>
    </w:p>
    <w:p w14:paraId="410A3872" w14:textId="616C46AA" w:rsidR="007549CF" w:rsidRDefault="007549CF" w:rsidP="00684E07">
      <w:pPr>
        <w:tabs>
          <w:tab w:val="left" w:pos="705"/>
        </w:tabs>
        <w:rPr>
          <w:sz w:val="22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6064" behindDoc="1" locked="0" layoutInCell="1" allowOverlap="1" wp14:anchorId="6EC7B917" wp14:editId="4B1052C6">
                <wp:simplePos x="0" y="0"/>
                <wp:positionH relativeFrom="column">
                  <wp:posOffset>-587375</wp:posOffset>
                </wp:positionH>
                <wp:positionV relativeFrom="paragraph">
                  <wp:posOffset>5454650</wp:posOffset>
                </wp:positionV>
                <wp:extent cx="69259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59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2911CD" w14:textId="1579934E" w:rsidR="007549CF" w:rsidRPr="00CA076C" w:rsidRDefault="007549CF" w:rsidP="007549CF">
                            <w:pPr>
                              <w:pStyle w:val="Legenda"/>
                              <w:rPr>
                                <w:noProof/>
                                <w:szCs w:val="20"/>
                              </w:rPr>
                            </w:pPr>
                            <w:bookmarkStart w:id="46" w:name="_Toc76778602"/>
                            <w:r>
                              <w:t xml:space="preserve">Figura </w:t>
                            </w:r>
                            <w:fldSimple w:instr=" SEQ Figura \* ARABIC ">
                              <w:r w:rsidR="003D36AB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- Cursor (Remover utilizadores sem reports há mais de 3 meses)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7B917" id="Caixa de texto 16" o:spid="_x0000_s1041" type="#_x0000_t202" style="position:absolute;left:0;text-align:left;margin-left:-46.25pt;margin-top:429.5pt;width:545.35pt;height:.05pt;z-index:-2515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" stroked="f">
                <v:textbox style="mso-fit-shape-to-text:t" inset="0,0,0,0">
                  <w:txbxContent>
                    <w:p w14:paraId="402911CD" w14:textId="1579934E" w:rsidR="007549CF" w:rsidRPr="00CA076C" w:rsidRDefault="007549CF" w:rsidP="007549CF">
                      <w:pPr>
                        <w:pStyle w:val="Legenda"/>
                        <w:rPr>
                          <w:noProof/>
                          <w:szCs w:val="20"/>
                        </w:rPr>
                      </w:pPr>
                      <w:bookmarkStart w:id="47" w:name="_Toc76778602"/>
                      <w:r>
                        <w:t xml:space="preserve">Figura </w:t>
                      </w:r>
                      <w:fldSimple w:instr=" SEQ Figura \* ARABIC ">
                        <w:r w:rsidR="003D36AB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- Cursor (Remover utilizadores sem reports há mais de 3 meses)</w:t>
                      </w:r>
                      <w:bookmarkEnd w:id="47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sz w:val="22"/>
          <w:szCs w:val="20"/>
        </w:rPr>
        <w:drawing>
          <wp:anchor distT="0" distB="0" distL="114300" distR="114300" simplePos="0" relativeHeight="251734016" behindDoc="1" locked="0" layoutInCell="1" allowOverlap="1" wp14:anchorId="2786C5F0" wp14:editId="73F44764">
            <wp:simplePos x="0" y="0"/>
            <wp:positionH relativeFrom="margin">
              <wp:posOffset>-587375</wp:posOffset>
            </wp:positionH>
            <wp:positionV relativeFrom="paragraph">
              <wp:posOffset>453390</wp:posOffset>
            </wp:positionV>
            <wp:extent cx="6925945" cy="4944110"/>
            <wp:effectExtent l="0" t="0" r="8255" b="8890"/>
            <wp:wrapTight wrapText="bothSides">
              <wp:wrapPolygon edited="0">
                <wp:start x="0" y="0"/>
                <wp:lineTo x="0" y="21556"/>
                <wp:lineTo x="21566" y="21556"/>
                <wp:lineTo x="21566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5945" cy="4944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2"/>
          <w:szCs w:val="20"/>
        </w:rPr>
        <w:t>Cursor para remover utilizadores que não têm reports há mais de três meses.</w:t>
      </w:r>
    </w:p>
    <w:p w14:paraId="3AF26A2C" w14:textId="497FA5D8" w:rsidR="007549CF" w:rsidRPr="00F65A08" w:rsidRDefault="007549CF" w:rsidP="00684E07">
      <w:pPr>
        <w:tabs>
          <w:tab w:val="left" w:pos="705"/>
        </w:tabs>
        <w:rPr>
          <w:sz w:val="22"/>
          <w:szCs w:val="20"/>
        </w:rPr>
        <w:sectPr w:rsidR="007549CF" w:rsidRPr="00F65A08" w:rsidSect="006D6BDB">
          <w:headerReference w:type="default" r:id="rId66"/>
          <w:footerReference w:type="default" r:id="rId67"/>
          <w:headerReference w:type="first" r:id="rId68"/>
          <w:footerReference w:type="first" r:id="rId69"/>
          <w:type w:val="oddPage"/>
          <w:pgSz w:w="11906" w:h="16838" w:code="9"/>
          <w:pgMar w:top="1418" w:right="1134" w:bottom="1134" w:left="1701" w:header="709" w:footer="709" w:gutter="0"/>
          <w:cols w:space="708"/>
          <w:titlePg/>
          <w:docGrid w:linePitch="360"/>
        </w:sectPr>
      </w:pPr>
    </w:p>
    <w:p w14:paraId="42BB142B" w14:textId="18E6F9AE" w:rsidR="00231FA8" w:rsidRDefault="002171D8" w:rsidP="00231FA8">
      <w:pPr>
        <w:pStyle w:val="Ttulo1"/>
      </w:pPr>
      <w:bookmarkStart w:id="48" w:name="_Ref76666453"/>
      <w:bookmarkStart w:id="49" w:name="_Toc76778581"/>
      <w:r>
        <w:lastRenderedPageBreak/>
        <w:t>Website</w:t>
      </w:r>
      <w:bookmarkEnd w:id="48"/>
      <w:bookmarkEnd w:id="49"/>
    </w:p>
    <w:p w14:paraId="70054B32" w14:textId="12915B73" w:rsidR="002171D8" w:rsidRPr="002171D8" w:rsidRDefault="006A7549" w:rsidP="006A7549">
      <w:pPr>
        <w:pStyle w:val="Ttulo2"/>
      </w:pPr>
      <w:bookmarkStart w:id="50" w:name="_Toc76778582"/>
      <w:r>
        <w:t>Página inicial</w:t>
      </w:r>
      <w:bookmarkEnd w:id="50"/>
    </w:p>
    <w:p w14:paraId="0917CB49" w14:textId="58EB290B" w:rsidR="00E24CFA" w:rsidRDefault="00E24CFA" w:rsidP="00E24CFA">
      <w:pPr>
        <w:pStyle w:val="PargrafodaLista"/>
        <w:numPr>
          <w:ilvl w:val="0"/>
          <w:numId w:val="25"/>
        </w:numPr>
        <w:spacing w:before="0" w:after="160" w:line="259" w:lineRule="auto"/>
        <w:jc w:val="left"/>
      </w:pPr>
      <w:r>
        <w:t xml:space="preserve">GridView – </w:t>
      </w:r>
      <w:r w:rsidRPr="00E24CFA">
        <w:t>PA ‘spListarEspacos’;</w:t>
      </w:r>
    </w:p>
    <w:p w14:paraId="1BDCE22A" w14:textId="49C96682" w:rsidR="00E24CFA" w:rsidRDefault="00E24CFA" w:rsidP="00E24CFA">
      <w:pPr>
        <w:pStyle w:val="PargrafodaLista"/>
        <w:numPr>
          <w:ilvl w:val="0"/>
          <w:numId w:val="25"/>
        </w:numPr>
        <w:spacing w:before="0" w:after="160" w:line="259" w:lineRule="auto"/>
        <w:jc w:val="left"/>
      </w:pPr>
      <w:r>
        <w:t>Botão ‘Pesquisar Espaço’ – PA ‘</w:t>
      </w:r>
      <w:r w:rsidRPr="00E24CFA">
        <w:t>spListarEspacos</w:t>
      </w:r>
      <w:r>
        <w:t>’ com parâmetro de entrada</w:t>
      </w:r>
      <w:r w:rsidR="00586C77">
        <w:t xml:space="preserve"> (nome do espaço)</w:t>
      </w:r>
      <w:r>
        <w:t>;</w:t>
      </w:r>
    </w:p>
    <w:p w14:paraId="721B4125" w14:textId="07DB1E01" w:rsidR="00E24CFA" w:rsidRDefault="00E24CFA" w:rsidP="00E24CFA">
      <w:pPr>
        <w:pStyle w:val="PargrafodaLista"/>
        <w:numPr>
          <w:ilvl w:val="0"/>
          <w:numId w:val="25"/>
        </w:numPr>
        <w:spacing w:before="0" w:after="160" w:line="259" w:lineRule="auto"/>
        <w:jc w:val="left"/>
      </w:pPr>
      <w:r>
        <w:t>Botão ‘Adicionar Espaço’ – PA ‘</w:t>
      </w:r>
      <w:r w:rsidRPr="00E24CFA">
        <w:t>spAdicionarEspaco</w:t>
      </w:r>
      <w:r>
        <w:t>’;</w:t>
      </w:r>
    </w:p>
    <w:p w14:paraId="7C1AB678" w14:textId="598DB1E5" w:rsidR="00E24CFA" w:rsidRDefault="00E24CFA" w:rsidP="00E24CFA">
      <w:pPr>
        <w:pStyle w:val="PargrafodaLista"/>
        <w:numPr>
          <w:ilvl w:val="0"/>
          <w:numId w:val="25"/>
        </w:numPr>
        <w:spacing w:before="0" w:after="160" w:line="259" w:lineRule="auto"/>
        <w:jc w:val="left"/>
      </w:pPr>
      <w:r>
        <w:t>Botão ‘Remover’ – PA ‘</w:t>
      </w:r>
      <w:r w:rsidRPr="00E24CFA">
        <w:t>sp</w:t>
      </w:r>
      <w:r>
        <w:t>Remover</w:t>
      </w:r>
      <w:r w:rsidRPr="00E24CFA">
        <w:t>Espaco</w:t>
      </w:r>
      <w:r>
        <w:t>’</w:t>
      </w:r>
      <w:r w:rsidR="004E2F5E">
        <w:t>.</w:t>
      </w:r>
    </w:p>
    <w:p w14:paraId="74D81590" w14:textId="1E0D6585" w:rsidR="00E24CFA" w:rsidRDefault="004E2F5E" w:rsidP="00E16A58">
      <w:pPr>
        <w:spacing w:before="0" w:after="160" w:line="259" w:lineRule="auto"/>
        <w:jc w:val="left"/>
      </w:pPr>
      <w:r>
        <w:rPr>
          <w:noProof/>
        </w:rPr>
        <w:drawing>
          <wp:anchor distT="0" distB="0" distL="114300" distR="114300" simplePos="0" relativeHeight="251737088" behindDoc="1" locked="0" layoutInCell="1" allowOverlap="1" wp14:anchorId="323FB077" wp14:editId="02FC6860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6753860" cy="2419985"/>
            <wp:effectExtent l="0" t="0" r="8890" b="0"/>
            <wp:wrapTight wrapText="bothSides">
              <wp:wrapPolygon edited="0">
                <wp:start x="0" y="0"/>
                <wp:lineTo x="0" y="21424"/>
                <wp:lineTo x="21568" y="21424"/>
                <wp:lineTo x="21568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860" cy="2419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19C2091" w14:textId="73DDC64D" w:rsidR="00231FA8" w:rsidRDefault="00231FA8" w:rsidP="00E16A58">
      <w:pPr>
        <w:spacing w:before="0" w:after="160" w:line="259" w:lineRule="auto"/>
        <w:jc w:val="left"/>
      </w:pPr>
      <w:r>
        <w:br w:type="page"/>
      </w:r>
    </w:p>
    <w:p w14:paraId="244CF8DA" w14:textId="31945AF9" w:rsidR="00A31CEC" w:rsidRDefault="00266B8D" w:rsidP="00266B8D">
      <w:pPr>
        <w:pStyle w:val="Ttulo2"/>
      </w:pPr>
      <w:bookmarkStart w:id="51" w:name="_Toc76778583"/>
      <w:r>
        <w:lastRenderedPageBreak/>
        <w:t xml:space="preserve">Página </w:t>
      </w:r>
      <w:r w:rsidR="008D1368">
        <w:t>‘E</w:t>
      </w:r>
      <w:r>
        <w:t>ditar espaço</w:t>
      </w:r>
      <w:r w:rsidR="008D1368">
        <w:t>’</w:t>
      </w:r>
      <w:bookmarkEnd w:id="51"/>
    </w:p>
    <w:p w14:paraId="20945DC2" w14:textId="34F777B2" w:rsidR="008D1368" w:rsidRDefault="008D1368" w:rsidP="008D1368">
      <w:pPr>
        <w:pStyle w:val="PargrafodaLista"/>
        <w:numPr>
          <w:ilvl w:val="0"/>
          <w:numId w:val="26"/>
        </w:numPr>
      </w:pPr>
      <w:r>
        <w:t>TextBox – Função ‘</w:t>
      </w:r>
      <w:r w:rsidRPr="008D1368">
        <w:t>fnBuscarNomeEspaco</w:t>
      </w:r>
      <w:r>
        <w:t>’;</w:t>
      </w:r>
    </w:p>
    <w:p w14:paraId="14B7AF13" w14:textId="7AF17563" w:rsidR="008D1368" w:rsidRPr="008D1368" w:rsidRDefault="008D1368" w:rsidP="008D1368">
      <w:pPr>
        <w:pStyle w:val="PargrafodaLista"/>
        <w:numPr>
          <w:ilvl w:val="0"/>
          <w:numId w:val="26"/>
        </w:numPr>
      </w:pPr>
      <w:r>
        <w:t>Botão ‘Confirmar’ – PA ‘</w:t>
      </w:r>
      <w:r w:rsidRPr="008D1368">
        <w:t>spEditarEspaco</w:t>
      </w:r>
      <w:r>
        <w:t>’.</w:t>
      </w:r>
    </w:p>
    <w:p w14:paraId="0C00B84E" w14:textId="77777777" w:rsidR="00A31CEC" w:rsidRDefault="00E24CFA" w:rsidP="008D1368">
      <w:r w:rsidRPr="00E24CFA">
        <w:rPr>
          <w:noProof/>
        </w:rPr>
        <w:drawing>
          <wp:anchor distT="0" distB="0" distL="114300" distR="114300" simplePos="0" relativeHeight="251738112" behindDoc="1" locked="0" layoutInCell="1" allowOverlap="1" wp14:anchorId="15A0ABDB" wp14:editId="49082D7B">
            <wp:simplePos x="0" y="0"/>
            <wp:positionH relativeFrom="margin">
              <wp:align>center</wp:align>
            </wp:positionH>
            <wp:positionV relativeFrom="paragraph">
              <wp:posOffset>395605</wp:posOffset>
            </wp:positionV>
            <wp:extent cx="2200582" cy="609685"/>
            <wp:effectExtent l="0" t="0" r="9525" b="0"/>
            <wp:wrapTight wrapText="bothSides">
              <wp:wrapPolygon edited="0">
                <wp:start x="0" y="0"/>
                <wp:lineTo x="0" y="20925"/>
                <wp:lineTo x="21506" y="20925"/>
                <wp:lineTo x="21506" y="0"/>
                <wp:lineTo x="0" y="0"/>
              </wp:wrapPolygon>
            </wp:wrapTight>
            <wp:docPr id="23" name="Imagem 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&#10;&#10;Descrição gerada automaticamente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4E8F38" w14:textId="77777777" w:rsidR="008D1368" w:rsidRPr="008D1368" w:rsidRDefault="008D1368" w:rsidP="008D1368"/>
    <w:p w14:paraId="6D1359DA" w14:textId="77777777" w:rsidR="008D1368" w:rsidRPr="008D1368" w:rsidRDefault="008D1368" w:rsidP="008D1368"/>
    <w:p w14:paraId="15B05E2B" w14:textId="77777777" w:rsidR="008D1368" w:rsidRPr="008D1368" w:rsidRDefault="008D1368" w:rsidP="008D1368"/>
    <w:p w14:paraId="272C3237" w14:textId="77777777" w:rsidR="008D1368" w:rsidRPr="008D1368" w:rsidRDefault="008D1368" w:rsidP="008D1368"/>
    <w:p w14:paraId="3E48473C" w14:textId="77777777" w:rsidR="008D1368" w:rsidRDefault="008D1368" w:rsidP="008D1368"/>
    <w:p w14:paraId="3A415F8C" w14:textId="38AD53C5" w:rsidR="008D1368" w:rsidRDefault="008D1368" w:rsidP="008D1368">
      <w:pPr>
        <w:tabs>
          <w:tab w:val="left" w:pos="5055"/>
        </w:tabs>
      </w:pPr>
      <w:r>
        <w:tab/>
      </w:r>
    </w:p>
    <w:p w14:paraId="6C7377DE" w14:textId="77777777" w:rsidR="008D1368" w:rsidRDefault="008D1368">
      <w:pPr>
        <w:spacing w:before="0" w:after="160" w:line="259" w:lineRule="auto"/>
        <w:jc w:val="left"/>
      </w:pPr>
      <w:r>
        <w:br w:type="page"/>
      </w:r>
    </w:p>
    <w:bookmarkStart w:id="52" w:name="_Toc76778584"/>
    <w:p w14:paraId="0B18276E" w14:textId="6D874944" w:rsidR="008D1368" w:rsidRDefault="00AE0158" w:rsidP="008D1368">
      <w:pPr>
        <w:pStyle w:val="Ttulo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57DDDE0" wp14:editId="3B800F87">
                <wp:simplePos x="0" y="0"/>
                <wp:positionH relativeFrom="column">
                  <wp:posOffset>-281940</wp:posOffset>
                </wp:positionH>
                <wp:positionV relativeFrom="paragraph">
                  <wp:posOffset>701040</wp:posOffset>
                </wp:positionV>
                <wp:extent cx="1219200" cy="2762250"/>
                <wp:effectExtent l="19050" t="0" r="0" b="0"/>
                <wp:wrapNone/>
                <wp:docPr id="53" name="Arc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19200" cy="2762250"/>
                        </a:xfrm>
                        <a:prstGeom prst="arc">
                          <a:avLst>
                            <a:gd name="adj1" fmla="val 16529021"/>
                            <a:gd name="adj2" fmla="val 3995722"/>
                          </a:avLst>
                        </a:prstGeom>
                        <a:noFill/>
                        <a:ln w="1905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86AA5" id="Arco 53" o:spid="_x0000_s1026" style="position:absolute;margin-left:-22.2pt;margin-top:55.2pt;width:96pt;height:217.5pt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19200,2762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" path="m739161,31554nsc1003936,162030,1198917,672812,1217729,1285237v12392,403408,-53874,798855,-181310,1081990l609600,1381125,739161,31554xem739161,31554nfc1003936,162030,1198917,672812,1217729,1285237v12392,403408,-53874,798855,-181310,1081990e" filled="f" strokecolor="#4472c4 [3208]" strokeweight="1.5pt">
                <v:stroke joinstyle="miter"/>
                <v:path arrowok="t" o:connecttype="custom" o:connectlocs="739161,31554;1217729,1285237;1036419,2367227" o:connectangles="0,0,0"/>
              </v:shape>
            </w:pict>
          </mc:Fallback>
        </mc:AlternateContent>
      </w:r>
      <w:r w:rsidR="008D1368">
        <w:t>Página ‘Ver espaço’</w:t>
      </w:r>
      <w:bookmarkEnd w:id="52"/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38"/>
        <w:gridCol w:w="7138"/>
      </w:tblGrid>
      <w:tr w:rsidR="008D1368" w14:paraId="0D7CE76B" w14:textId="77777777" w:rsidTr="00520EE2">
        <w:tc>
          <w:tcPr>
            <w:tcW w:w="7138" w:type="dxa"/>
            <w:shd w:val="clear" w:color="auto" w:fill="auto"/>
          </w:tcPr>
          <w:p w14:paraId="21B7855B" w14:textId="61CC1173" w:rsidR="008D1368" w:rsidRDefault="008D1368" w:rsidP="008D1368">
            <w:pPr>
              <w:pStyle w:val="PargrafodaLista"/>
              <w:numPr>
                <w:ilvl w:val="0"/>
                <w:numId w:val="27"/>
              </w:numPr>
              <w:ind w:left="714" w:hanging="357"/>
              <w:contextualSpacing w:val="0"/>
            </w:pPr>
            <w:r>
              <w:t>GridView</w:t>
            </w:r>
            <w:r w:rsidR="0051119D">
              <w:t>2</w:t>
            </w:r>
            <w:r>
              <w:t xml:space="preserve"> – PA ‘</w:t>
            </w:r>
            <w:r w:rsidR="0051119D" w:rsidRPr="0051119D">
              <w:t>spListarReportsEntreDatas</w:t>
            </w:r>
            <w:r>
              <w:t>’.</w:t>
            </w:r>
          </w:p>
        </w:tc>
        <w:tc>
          <w:tcPr>
            <w:tcW w:w="7138" w:type="dxa"/>
            <w:shd w:val="clear" w:color="auto" w:fill="auto"/>
          </w:tcPr>
          <w:p w14:paraId="1883A5D0" w14:textId="7A12BA40" w:rsidR="008D1368" w:rsidRDefault="00501971" w:rsidP="008D1368">
            <w:pPr>
              <w:pStyle w:val="PargrafodaLista"/>
              <w:numPr>
                <w:ilvl w:val="0"/>
                <w:numId w:val="27"/>
              </w:numPr>
              <w:ind w:left="714" w:hanging="357"/>
              <w:contextualSpacing w:val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76786151" wp14:editId="166C12E5">
                      <wp:simplePos x="0" y="0"/>
                      <wp:positionH relativeFrom="column">
                        <wp:posOffset>2042160</wp:posOffset>
                      </wp:positionH>
                      <wp:positionV relativeFrom="paragraph">
                        <wp:posOffset>188595</wp:posOffset>
                      </wp:positionV>
                      <wp:extent cx="2611755" cy="3805555"/>
                      <wp:effectExtent l="0" t="38100" r="17145" b="0"/>
                      <wp:wrapNone/>
                      <wp:docPr id="56" name="Arco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11755" cy="3805555"/>
                              </a:xfrm>
                              <a:prstGeom prst="arc">
                                <a:avLst>
                                  <a:gd name="adj1" fmla="val 16083451"/>
                                  <a:gd name="adj2" fmla="val 3534940"/>
                                </a:avLst>
                              </a:prstGeom>
                              <a:noFill/>
                              <a:ln w="19050"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970BAF" id="Arco 56" o:spid="_x0000_s1026" style="position:absolute;margin-left:160.8pt;margin-top:14.85pt;width:205.65pt;height:299.6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11755,3805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" path="m1241422,2319nsc1885823,-44082,2456898,602181,2585536,1523400v93351,668518,-66067,1358697,-417829,1808933l1305878,1902778,1241422,2319xem1241422,2319nfc1885823,-44082,2456898,602181,2585536,1523400v93351,668518,-66067,1358697,-417829,1808933e" filled="f" strokecolor="#4472c4 [3208]" strokeweight="1.5pt">
                      <v:stroke joinstyle="miter"/>
                      <v:path arrowok="t" o:connecttype="custom" o:connectlocs="1241422,2319;2585536,1523400;2167707,3332333" o:connectangles="0,0,0"/>
                    </v:shape>
                  </w:pict>
                </mc:Fallback>
              </mc:AlternateContent>
            </w:r>
            <w:r w:rsidR="0051119D">
              <w:t>GridView1 – PA ‘</w:t>
            </w:r>
            <w:r w:rsidR="0051119D" w:rsidRPr="0051119D">
              <w:t>spListarDezUltReports</w:t>
            </w:r>
            <w:r w:rsidR="0051119D">
              <w:t>’.</w:t>
            </w:r>
          </w:p>
        </w:tc>
      </w:tr>
    </w:tbl>
    <w:p w14:paraId="69B0EB01" w14:textId="1FB6C4F5" w:rsidR="008D1368" w:rsidRPr="008D1368" w:rsidRDefault="008D1368" w:rsidP="008D1368"/>
    <w:p w14:paraId="617A9244" w14:textId="77777777" w:rsidR="008D1368" w:rsidRDefault="006275C1" w:rsidP="008D1368">
      <w:pPr>
        <w:tabs>
          <w:tab w:val="left" w:pos="300"/>
          <w:tab w:val="left" w:pos="505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1" locked="0" layoutInCell="1" allowOverlap="1" wp14:anchorId="5C946AD0" wp14:editId="6EA728B6">
                <wp:simplePos x="0" y="0"/>
                <wp:positionH relativeFrom="column">
                  <wp:posOffset>3810</wp:posOffset>
                </wp:positionH>
                <wp:positionV relativeFrom="paragraph">
                  <wp:posOffset>3823970</wp:posOffset>
                </wp:positionV>
                <wp:extent cx="8696960" cy="635"/>
                <wp:effectExtent l="0" t="0" r="8890" b="0"/>
                <wp:wrapTight wrapText="bothSides">
                  <wp:wrapPolygon edited="0">
                    <wp:start x="0" y="0"/>
                    <wp:lineTo x="0" y="19591"/>
                    <wp:lineTo x="21575" y="19591"/>
                    <wp:lineTo x="21575" y="0"/>
                    <wp:lineTo x="0" y="0"/>
                  </wp:wrapPolygon>
                </wp:wrapTight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6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183387" w14:textId="10394DCB" w:rsidR="0051119D" w:rsidRPr="00142F15" w:rsidRDefault="0051119D" w:rsidP="0051119D">
                            <w:pPr>
                              <w:pStyle w:val="Legenda"/>
                              <w:rPr>
                                <w:sz w:val="24"/>
                              </w:rPr>
                            </w:pPr>
                            <w:bookmarkStart w:id="53" w:name="_Toc76778603"/>
                            <w:r>
                              <w:t xml:space="preserve">Figura </w:t>
                            </w:r>
                            <w:fldSimple w:instr=" SEQ Figura \* ARABIC ">
                              <w:r w:rsidR="003D36AB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- Página 'Ver espaço'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946AD0" id="Caixa de texto 39" o:spid="_x0000_s1042" type="#_x0000_t202" style="position:absolute;left:0;text-align:left;margin-left:.3pt;margin-top:301.1pt;width:684.8pt;height:.05pt;z-index:-251573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" stroked="f">
                <v:textbox style="mso-fit-shape-to-text:t" inset="0,0,0,0">
                  <w:txbxContent>
                    <w:p w14:paraId="4B183387" w14:textId="10394DCB" w:rsidR="0051119D" w:rsidRPr="00142F15" w:rsidRDefault="0051119D" w:rsidP="0051119D">
                      <w:pPr>
                        <w:pStyle w:val="Legenda"/>
                        <w:rPr>
                          <w:sz w:val="24"/>
                        </w:rPr>
                      </w:pPr>
                      <w:bookmarkStart w:id="54" w:name="_Toc76778603"/>
                      <w:r>
                        <w:t xml:space="preserve">Figura </w:t>
                      </w:r>
                      <w:fldSimple w:instr=" SEQ Figura \* ARABIC ">
                        <w:r w:rsidR="003D36AB"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- Página 'Ver espaço'</w:t>
                      </w:r>
                      <w:bookmarkEnd w:id="54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1184" behindDoc="1" locked="0" layoutInCell="1" allowOverlap="1" wp14:anchorId="5C68F995" wp14:editId="429B22F9">
            <wp:simplePos x="0" y="0"/>
            <wp:positionH relativeFrom="column">
              <wp:posOffset>5604510</wp:posOffset>
            </wp:positionH>
            <wp:positionV relativeFrom="paragraph">
              <wp:posOffset>659130</wp:posOffset>
            </wp:positionV>
            <wp:extent cx="3096260" cy="3067685"/>
            <wp:effectExtent l="152400" t="152400" r="370840" b="361315"/>
            <wp:wrapTight wrapText="bothSides">
              <wp:wrapPolygon edited="0">
                <wp:start x="532" y="-1073"/>
                <wp:lineTo x="-1063" y="-805"/>
                <wp:lineTo x="-1063" y="22132"/>
                <wp:lineTo x="-664" y="22803"/>
                <wp:lineTo x="1196" y="23742"/>
                <wp:lineTo x="1329" y="24010"/>
                <wp:lineTo x="21662" y="24010"/>
                <wp:lineTo x="21795" y="23742"/>
                <wp:lineTo x="23523" y="22803"/>
                <wp:lineTo x="24054" y="20791"/>
                <wp:lineTo x="24054" y="1341"/>
                <wp:lineTo x="22459" y="-671"/>
                <wp:lineTo x="22326" y="-1073"/>
                <wp:lineTo x="532" y="-1073"/>
              </wp:wrapPolygon>
            </wp:wrapTight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260" cy="3067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1119D" w:rsidRPr="0051119D">
        <w:rPr>
          <w:noProof/>
        </w:rPr>
        <w:drawing>
          <wp:anchor distT="0" distB="0" distL="114300" distR="114300" simplePos="0" relativeHeight="251740160" behindDoc="1" locked="0" layoutInCell="1" allowOverlap="1" wp14:anchorId="2AEB1776" wp14:editId="31C4D860">
            <wp:simplePos x="0" y="0"/>
            <wp:positionH relativeFrom="column">
              <wp:posOffset>0</wp:posOffset>
            </wp:positionH>
            <wp:positionV relativeFrom="paragraph">
              <wp:posOffset>202565</wp:posOffset>
            </wp:positionV>
            <wp:extent cx="7782560" cy="2752725"/>
            <wp:effectExtent l="0" t="0" r="8890" b="9525"/>
            <wp:wrapTight wrapText="bothSides">
              <wp:wrapPolygon edited="0">
                <wp:start x="0" y="0"/>
                <wp:lineTo x="0" y="21525"/>
                <wp:lineTo x="21572" y="21525"/>
                <wp:lineTo x="21572" y="0"/>
                <wp:lineTo x="0" y="0"/>
              </wp:wrapPolygon>
            </wp:wrapTight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256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1368">
        <w:tab/>
      </w:r>
      <w:r w:rsidR="008D1368">
        <w:tab/>
      </w:r>
    </w:p>
    <w:p w14:paraId="698AB4B1" w14:textId="77777777" w:rsidR="0007493A" w:rsidRDefault="0007493A" w:rsidP="008D1368">
      <w:pPr>
        <w:tabs>
          <w:tab w:val="left" w:pos="300"/>
          <w:tab w:val="left" w:pos="5055"/>
        </w:tabs>
      </w:pPr>
    </w:p>
    <w:p w14:paraId="63FDAD22" w14:textId="77777777" w:rsidR="0007493A" w:rsidRDefault="0007493A" w:rsidP="008D1368">
      <w:pPr>
        <w:tabs>
          <w:tab w:val="left" w:pos="300"/>
          <w:tab w:val="left" w:pos="5055"/>
        </w:tabs>
      </w:pPr>
    </w:p>
    <w:p w14:paraId="6C7E5DE0" w14:textId="37D43294" w:rsidR="00910F93" w:rsidRPr="00923777" w:rsidRDefault="0031002D" w:rsidP="00923777">
      <w:pPr>
        <w:pStyle w:val="Ttulo2"/>
        <w:tabs>
          <w:tab w:val="left" w:pos="300"/>
          <w:tab w:val="left" w:pos="5055"/>
        </w:tabs>
      </w:pPr>
      <w:bookmarkStart w:id="55" w:name="_Toc76778585"/>
      <w:r w:rsidRPr="00DF6326">
        <w:rPr>
          <w:noProof/>
        </w:rPr>
        <w:lastRenderedPageBreak/>
        <w:drawing>
          <wp:anchor distT="0" distB="0" distL="114300" distR="114300" simplePos="0" relativeHeight="251754496" behindDoc="1" locked="0" layoutInCell="1" allowOverlap="1" wp14:anchorId="2A370C61" wp14:editId="32980A4E">
            <wp:simplePos x="0" y="0"/>
            <wp:positionH relativeFrom="column">
              <wp:posOffset>5031105</wp:posOffset>
            </wp:positionH>
            <wp:positionV relativeFrom="paragraph">
              <wp:posOffset>2065655</wp:posOffset>
            </wp:positionV>
            <wp:extent cx="4696460" cy="1190625"/>
            <wp:effectExtent l="0" t="0" r="8890" b="9525"/>
            <wp:wrapTight wrapText="bothSides">
              <wp:wrapPolygon edited="0">
                <wp:start x="0" y="0"/>
                <wp:lineTo x="0" y="21427"/>
                <wp:lineTo x="21553" y="21427"/>
                <wp:lineTo x="21553" y="0"/>
                <wp:lineTo x="0" y="0"/>
              </wp:wrapPolygon>
            </wp:wrapTight>
            <wp:docPr id="61" name="Imagem 6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 descr="Uma imagem com mesa&#10;&#10;Descrição gerada automaticamente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F6326">
        <w:rPr>
          <w:noProof/>
        </w:rPr>
        <w:drawing>
          <wp:anchor distT="0" distB="0" distL="114300" distR="114300" simplePos="0" relativeHeight="251753472" behindDoc="1" locked="0" layoutInCell="1" allowOverlap="1" wp14:anchorId="110EAB7D" wp14:editId="0673CC85">
            <wp:simplePos x="0" y="0"/>
            <wp:positionH relativeFrom="margin">
              <wp:posOffset>2631440</wp:posOffset>
            </wp:positionH>
            <wp:positionV relativeFrom="paragraph">
              <wp:posOffset>2067560</wp:posOffset>
            </wp:positionV>
            <wp:extent cx="2181225" cy="3000375"/>
            <wp:effectExtent l="0" t="0" r="0" b="9525"/>
            <wp:wrapTight wrapText="bothSides">
              <wp:wrapPolygon edited="0">
                <wp:start x="0" y="0"/>
                <wp:lineTo x="0" y="21531"/>
                <wp:lineTo x="21317" y="21531"/>
                <wp:lineTo x="21317" y="0"/>
                <wp:lineTo x="0" y="0"/>
              </wp:wrapPolygon>
            </wp:wrapTight>
            <wp:docPr id="60" name="Imagem 6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60" descr="Uma imagem com mesa&#10;&#10;Descrição gerada automaticamente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F48B8">
        <w:rPr>
          <w:noProof/>
        </w:rPr>
        <w:drawing>
          <wp:anchor distT="0" distB="0" distL="114300" distR="114300" simplePos="0" relativeHeight="251752448" behindDoc="1" locked="0" layoutInCell="1" allowOverlap="1" wp14:anchorId="7245267C" wp14:editId="2551A4CA">
            <wp:simplePos x="0" y="0"/>
            <wp:positionH relativeFrom="column">
              <wp:posOffset>112395</wp:posOffset>
            </wp:positionH>
            <wp:positionV relativeFrom="paragraph">
              <wp:posOffset>2059305</wp:posOffset>
            </wp:positionV>
            <wp:extent cx="2190750" cy="3257550"/>
            <wp:effectExtent l="0" t="0" r="0" b="0"/>
            <wp:wrapTight wrapText="bothSides">
              <wp:wrapPolygon edited="0">
                <wp:start x="0" y="0"/>
                <wp:lineTo x="0" y="21474"/>
                <wp:lineTo x="21412" y="21474"/>
                <wp:lineTo x="21412" y="0"/>
                <wp:lineTo x="0" y="0"/>
              </wp:wrapPolygon>
            </wp:wrapTight>
            <wp:docPr id="57" name="Imagem 57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 descr="Uma imagem com mesa&#10;&#10;Descrição gerada automaticamente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2B97">
        <w:t>Página ‘Consultas’</w:t>
      </w:r>
      <w:bookmarkEnd w:id="55"/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52"/>
        <w:gridCol w:w="3960"/>
        <w:gridCol w:w="6358"/>
      </w:tblGrid>
      <w:tr w:rsidR="00910F93" w14:paraId="236449A9" w14:textId="77777777" w:rsidTr="00076296">
        <w:tc>
          <w:tcPr>
            <w:tcW w:w="3952" w:type="dxa"/>
            <w:shd w:val="clear" w:color="auto" w:fill="auto"/>
          </w:tcPr>
          <w:p w14:paraId="7B946850" w14:textId="00BFCB9A" w:rsidR="00910F93" w:rsidRDefault="00DF6326" w:rsidP="00910F93">
            <w:pPr>
              <w:pStyle w:val="PargrafodaLista"/>
              <w:numPr>
                <w:ilvl w:val="0"/>
                <w:numId w:val="31"/>
              </w:numPr>
              <w:ind w:left="714" w:hanging="357"/>
              <w:contextualSpacing w:val="0"/>
              <w:jc w:val="left"/>
            </w:pPr>
            <w:r>
              <w:t xml:space="preserve">GridView – </w:t>
            </w:r>
            <w:r w:rsidR="00910F93">
              <w:t>PA ‘spConsultas’ com paramIdConsulta = 1</w:t>
            </w:r>
          </w:p>
        </w:tc>
        <w:tc>
          <w:tcPr>
            <w:tcW w:w="3960" w:type="dxa"/>
            <w:shd w:val="clear" w:color="auto" w:fill="auto"/>
          </w:tcPr>
          <w:p w14:paraId="0772C7BE" w14:textId="5A9C43A4" w:rsidR="00910F93" w:rsidRDefault="00DF6326" w:rsidP="00910F93">
            <w:pPr>
              <w:pStyle w:val="PargrafodaLista"/>
              <w:numPr>
                <w:ilvl w:val="0"/>
                <w:numId w:val="31"/>
              </w:numPr>
              <w:ind w:left="714" w:hanging="357"/>
              <w:contextualSpacing w:val="0"/>
              <w:jc w:val="left"/>
            </w:pPr>
            <w:r>
              <w:t xml:space="preserve">GridView – </w:t>
            </w:r>
            <w:r w:rsidR="00910F93">
              <w:t>PA ‘spConsultas’ com paramIdConsulta = 2</w:t>
            </w:r>
          </w:p>
        </w:tc>
        <w:tc>
          <w:tcPr>
            <w:tcW w:w="6358" w:type="dxa"/>
            <w:shd w:val="clear" w:color="auto" w:fill="auto"/>
          </w:tcPr>
          <w:p w14:paraId="6AC22C8F" w14:textId="77777777" w:rsidR="00910F93" w:rsidRDefault="00DF6326" w:rsidP="00076296">
            <w:pPr>
              <w:pStyle w:val="PargrafodaLista"/>
              <w:numPr>
                <w:ilvl w:val="0"/>
                <w:numId w:val="31"/>
              </w:numPr>
              <w:spacing w:after="0"/>
              <w:ind w:left="714" w:hanging="357"/>
              <w:contextualSpacing w:val="0"/>
              <w:jc w:val="left"/>
            </w:pPr>
            <w:r>
              <w:t xml:space="preserve">GridView – </w:t>
            </w:r>
            <w:r w:rsidR="00910F93">
              <w:t>PA ‘spConsultas’ com paramIdConsulta = 3</w:t>
            </w:r>
          </w:p>
          <w:p w14:paraId="59656F1B" w14:textId="5EFA3A11" w:rsidR="00076296" w:rsidRDefault="00076296" w:rsidP="00076296">
            <w:pPr>
              <w:pStyle w:val="PargrafodaLista"/>
              <w:numPr>
                <w:ilvl w:val="0"/>
                <w:numId w:val="31"/>
              </w:numPr>
              <w:spacing w:after="0"/>
              <w:ind w:left="714" w:hanging="357"/>
              <w:contextualSpacing w:val="0"/>
              <w:jc w:val="left"/>
            </w:pPr>
            <w:r>
              <w:t>Botão ‘Inserir report de nível alto’ – PA ‘</w:t>
            </w:r>
            <w:r w:rsidRPr="00076296">
              <w:t>spInserirReportParaTeste</w:t>
            </w:r>
            <w:r>
              <w:t>’, para disparar Trigger ‘</w:t>
            </w:r>
            <w:r w:rsidRPr="00076296">
              <w:t>trInsertReport</w:t>
            </w:r>
            <w:r>
              <w:t>’</w:t>
            </w:r>
          </w:p>
        </w:tc>
      </w:tr>
    </w:tbl>
    <w:p w14:paraId="28C2A853" w14:textId="62A52803" w:rsidR="00923777" w:rsidRPr="00923777" w:rsidRDefault="0031002D" w:rsidP="00923777"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1" locked="0" layoutInCell="1" allowOverlap="1" wp14:anchorId="01E7D7CB" wp14:editId="42748CF6">
                <wp:simplePos x="0" y="0"/>
                <wp:positionH relativeFrom="column">
                  <wp:posOffset>108585</wp:posOffset>
                </wp:positionH>
                <wp:positionV relativeFrom="paragraph">
                  <wp:posOffset>3348355</wp:posOffset>
                </wp:positionV>
                <wp:extent cx="8921115" cy="635"/>
                <wp:effectExtent l="0" t="0" r="0" b="0"/>
                <wp:wrapTight wrapText="bothSides">
                  <wp:wrapPolygon edited="0">
                    <wp:start x="0" y="0"/>
                    <wp:lineTo x="0" y="19591"/>
                    <wp:lineTo x="21541" y="19591"/>
                    <wp:lineTo x="21541" y="0"/>
                    <wp:lineTo x="0" y="0"/>
                  </wp:wrapPolygon>
                </wp:wrapTight>
                <wp:docPr id="62" name="Caixa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211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3830A3" w14:textId="1F9A22FB" w:rsidR="0031002D" w:rsidRPr="00694666" w:rsidRDefault="0031002D" w:rsidP="0031002D">
                            <w:pPr>
                              <w:pStyle w:val="Legenda"/>
                              <w:rPr>
                                <w:rFonts w:ascii="Arial" w:hAnsi="Arial"/>
                                <w:b/>
                                <w:sz w:val="32"/>
                              </w:rPr>
                            </w:pPr>
                            <w:bookmarkStart w:id="56" w:name="_Toc76778604"/>
                            <w:r>
                              <w:t xml:space="preserve">Figura </w:t>
                            </w:r>
                            <w:fldSimple w:instr=" SEQ Figura \* ARABIC ">
                              <w:r w:rsidR="003D36AB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- Página 'Consultas'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E7D7CB" id="Caixa de texto 62" o:spid="_x0000_s1043" type="#_x0000_t202" style="position:absolute;left:0;text-align:left;margin-left:8.55pt;margin-top:263.65pt;width:702.45pt;height:.05pt;z-index:-251559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" stroked="f">
                <v:textbox style="mso-fit-shape-to-text:t" inset="0,0,0,0">
                  <w:txbxContent>
                    <w:p w14:paraId="413830A3" w14:textId="1F9A22FB" w:rsidR="0031002D" w:rsidRPr="00694666" w:rsidRDefault="0031002D" w:rsidP="0031002D">
                      <w:pPr>
                        <w:pStyle w:val="Legenda"/>
                        <w:rPr>
                          <w:rFonts w:ascii="Arial" w:hAnsi="Arial"/>
                          <w:b/>
                          <w:sz w:val="32"/>
                        </w:rPr>
                      </w:pPr>
                      <w:bookmarkStart w:id="57" w:name="_Toc76778604"/>
                      <w:r>
                        <w:t xml:space="preserve">Figura </w:t>
                      </w:r>
                      <w:fldSimple w:instr=" SEQ Figura \* ARABIC ">
                        <w:r w:rsidR="003D36AB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- Página 'Consultas'</w:t>
                      </w:r>
                      <w:bookmarkEnd w:id="57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DEC3F9C" w14:textId="7C10E495" w:rsidR="00923777" w:rsidRPr="00923777" w:rsidRDefault="00923777" w:rsidP="00923777">
      <w:pPr>
        <w:sectPr w:rsidR="00923777" w:rsidRPr="00923777" w:rsidSect="006A7549">
          <w:headerReference w:type="default" r:id="rId77"/>
          <w:footerReference w:type="default" r:id="rId78"/>
          <w:headerReference w:type="first" r:id="rId79"/>
          <w:footerReference w:type="first" r:id="rId80"/>
          <w:type w:val="oddPage"/>
          <w:pgSz w:w="16838" w:h="11906" w:orient="landscape" w:code="9"/>
          <w:pgMar w:top="1701" w:right="1418" w:bottom="1134" w:left="1134" w:header="709" w:footer="709" w:gutter="0"/>
          <w:cols w:space="708"/>
          <w:titlePg/>
          <w:docGrid w:linePitch="360"/>
        </w:sectPr>
      </w:pPr>
    </w:p>
    <w:p w14:paraId="0B5D657F" w14:textId="481BED01" w:rsidR="009F4CC8" w:rsidRDefault="008A314A" w:rsidP="009F4CC8">
      <w:pPr>
        <w:pStyle w:val="Ttulo1"/>
      </w:pPr>
      <w:bookmarkStart w:id="58" w:name="_Toc76778586"/>
      <w:r>
        <w:lastRenderedPageBreak/>
        <w:t>Conclusão</w:t>
      </w:r>
      <w:bookmarkEnd w:id="58"/>
    </w:p>
    <w:p w14:paraId="7239B8E0" w14:textId="2CF43750" w:rsidR="0070378B" w:rsidRDefault="0070378B" w:rsidP="0070378B">
      <w:r>
        <w:t xml:space="preserve">Concluindo, com este trabalho conseguimos </w:t>
      </w:r>
      <w:r w:rsidR="00127EE8">
        <w:t>demonstrar algum domínio quanto às principais instruções da linguagem SQL, processamento transacional, procedimentos armazenados, funções, triggers e cursores. Exibimos também a capacidade de colocar todos estes conceitos em prática através da implementação gráfica em ASP .NET.</w:t>
      </w:r>
    </w:p>
    <w:p w14:paraId="6DDE2DB1" w14:textId="5164CB3D" w:rsidR="0070378B" w:rsidRDefault="0070378B" w:rsidP="00D67A98">
      <w:r>
        <w:t>Foram alcançados os objetivos inicialmente propostos de</w:t>
      </w:r>
      <w:r w:rsidR="00D67A98">
        <w:t xml:space="preserve"> desenvolver um </w:t>
      </w:r>
      <w:r w:rsidR="00D67A98">
        <w:t xml:space="preserve">Website </w:t>
      </w:r>
      <w:r w:rsidR="00D67A98">
        <w:t xml:space="preserve">que </w:t>
      </w:r>
      <w:r w:rsidR="00D67A98">
        <w:t>visa simular a gestão da concentração dos espaços de um grupo, neste caso a ESTGV.</w:t>
      </w:r>
      <w:r w:rsidR="009B6B5B">
        <w:t xml:space="preserve"> Os requisitos foram todos cumpridos e com feedback visual, sempre que possível.</w:t>
      </w:r>
    </w:p>
    <w:p w14:paraId="42BC2D20" w14:textId="5C346748" w:rsidR="0070378B" w:rsidRPr="0070378B" w:rsidRDefault="0070378B" w:rsidP="0070378B">
      <w:r>
        <w:t xml:space="preserve">Foi sem dúvida alguma um grande desafio, mas acima de tudo, a </w:t>
      </w:r>
      <w:r w:rsidR="00F757D3">
        <w:t xml:space="preserve">realização deste trabalho prático </w:t>
      </w:r>
      <w:r w:rsidR="002829F0">
        <w:t xml:space="preserve">ajudou-nos a compreender as </w:t>
      </w:r>
      <w:r w:rsidR="00CF6B1A">
        <w:t xml:space="preserve">imensas </w:t>
      </w:r>
      <w:r w:rsidR="002829F0">
        <w:t>capacidades da linguagem SQL</w:t>
      </w:r>
      <w:r w:rsidR="00B86B14">
        <w:t>, bem como a manipulação d</w:t>
      </w:r>
      <w:r w:rsidR="00452C56">
        <w:t>e</w:t>
      </w:r>
      <w:r w:rsidR="00B86B14">
        <w:t xml:space="preserve"> dados remotos </w:t>
      </w:r>
      <w:r w:rsidR="00452C56">
        <w:t>em ASP .NET</w:t>
      </w:r>
      <w:r w:rsidR="00E13B88">
        <w:t xml:space="preserve"> com a ajuda da ferramente Visual Studio</w:t>
      </w:r>
      <w:r w:rsidR="002829F0">
        <w:t>.</w:t>
      </w:r>
    </w:p>
    <w:sectPr w:rsidR="0070378B" w:rsidRPr="0070378B" w:rsidSect="006D6BDB">
      <w:headerReference w:type="first" r:id="rId81"/>
      <w:footerReference w:type="first" r:id="rId82"/>
      <w:type w:val="oddPage"/>
      <w:pgSz w:w="11906" w:h="16838" w:code="9"/>
      <w:pgMar w:top="1418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DA0B8A" w14:textId="77777777" w:rsidR="00D73C66" w:rsidRDefault="00D73C66" w:rsidP="00F007A6">
      <w:pPr>
        <w:spacing w:before="0" w:after="0" w:line="240" w:lineRule="auto"/>
      </w:pPr>
      <w:r>
        <w:separator/>
      </w:r>
    </w:p>
  </w:endnote>
  <w:endnote w:type="continuationSeparator" w:id="0">
    <w:p w14:paraId="09110745" w14:textId="77777777" w:rsidR="00D73C66" w:rsidRDefault="00D73C66" w:rsidP="00F007A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96453030"/>
      <w:docPartObj>
        <w:docPartGallery w:val="Page Numbers (Bottom of Page)"/>
        <w:docPartUnique/>
      </w:docPartObj>
    </w:sdtPr>
    <w:sdtEndPr/>
    <w:sdtContent>
      <w:p w14:paraId="1EC975DC" w14:textId="77777777" w:rsidR="00384F91" w:rsidRDefault="00384F91" w:rsidP="00F007A6">
        <w:pPr>
          <w:pStyle w:val="Rodap"/>
          <w:pBdr>
            <w:top w:val="single" w:sz="4" w:space="1" w:color="auto"/>
          </w:pBdr>
          <w:jc w:val="right"/>
        </w:pPr>
        <w:r>
          <w:fldChar w:fldCharType="begin"/>
        </w:r>
        <w:r w:rsidRPr="00F007A6">
          <w:instrText>PAGE   \* MERGEFORMAT</w:instrText>
        </w:r>
        <w:r>
          <w:fldChar w:fldCharType="separate"/>
        </w:r>
        <w:r w:rsidR="004E7EDC">
          <w:rPr>
            <w:noProof/>
          </w:rPr>
          <w:t>2</w:t>
        </w:r>
        <w:r>
          <w:fldChar w:fldCharType="end"/>
        </w:r>
      </w:p>
    </w:sdtContent>
  </w:sdt>
  <w:p w14:paraId="31BB2881" w14:textId="77777777" w:rsidR="00384F91" w:rsidRDefault="00384F91">
    <w:pPr>
      <w:pStyle w:val="Rodap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8076665"/>
      <w:docPartObj>
        <w:docPartGallery w:val="Page Numbers (Bottom of Page)"/>
        <w:docPartUnique/>
      </w:docPartObj>
    </w:sdtPr>
    <w:sdtEndPr/>
    <w:sdtContent>
      <w:p w14:paraId="1EA4357E" w14:textId="77777777" w:rsidR="00D06E63" w:rsidRDefault="00D06E63" w:rsidP="00F007A6">
        <w:pPr>
          <w:pStyle w:val="Rodap"/>
          <w:pBdr>
            <w:top w:val="single" w:sz="4" w:space="1" w:color="auto"/>
          </w:pBdr>
          <w:jc w:val="right"/>
        </w:pPr>
        <w:r>
          <w:fldChar w:fldCharType="begin"/>
        </w:r>
        <w:r w:rsidRPr="008A314A">
          <w:instrText>PAGE   \* MERGEFORMAT</w:instrText>
        </w:r>
        <w:r>
          <w:fldChar w:fldCharType="separate"/>
        </w:r>
        <w:r>
          <w:rPr>
            <w:noProof/>
          </w:rPr>
          <w:t>6</w:t>
        </w:r>
        <w:r>
          <w:fldChar w:fldCharType="end"/>
        </w:r>
      </w:p>
    </w:sdtContent>
  </w:sdt>
  <w:p w14:paraId="1CA4DA73" w14:textId="77777777" w:rsidR="00D06E63" w:rsidRDefault="00D06E63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740A42" w14:textId="77777777" w:rsidR="00D06E63" w:rsidRDefault="00D06E63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67045645"/>
      <w:docPartObj>
        <w:docPartGallery w:val="Page Numbers (Bottom of Page)"/>
        <w:docPartUnique/>
      </w:docPartObj>
    </w:sdtPr>
    <w:sdtEndPr/>
    <w:sdtContent>
      <w:p w14:paraId="059DFEDA" w14:textId="77777777" w:rsidR="00BD1513" w:rsidRDefault="00BD1513" w:rsidP="00F007A6">
        <w:pPr>
          <w:pStyle w:val="Rodap"/>
          <w:pBdr>
            <w:top w:val="single" w:sz="4" w:space="1" w:color="auto"/>
          </w:pBdr>
          <w:jc w:val="right"/>
        </w:pPr>
        <w:r>
          <w:fldChar w:fldCharType="begin"/>
        </w:r>
        <w:r w:rsidRPr="008A314A">
          <w:instrText>PAGE   \* MERGEFORMAT</w:instrText>
        </w:r>
        <w:r>
          <w:fldChar w:fldCharType="separate"/>
        </w:r>
        <w:r>
          <w:rPr>
            <w:noProof/>
          </w:rPr>
          <w:t>6</w:t>
        </w:r>
        <w:r>
          <w:fldChar w:fldCharType="end"/>
        </w:r>
      </w:p>
    </w:sdtContent>
  </w:sdt>
  <w:p w14:paraId="1946AC04" w14:textId="77777777" w:rsidR="00BD1513" w:rsidRDefault="00BD1513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14FAE4" w14:textId="77777777" w:rsidR="00A8534B" w:rsidRDefault="00A8534B">
    <w:pPr>
      <w:pStyle w:val="Rodap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37513676"/>
      <w:docPartObj>
        <w:docPartGallery w:val="Page Numbers (Bottom of Page)"/>
        <w:docPartUnique/>
      </w:docPartObj>
    </w:sdtPr>
    <w:sdtEndPr/>
    <w:sdtContent>
      <w:p w14:paraId="218DFCFA" w14:textId="77777777" w:rsidR="00C84896" w:rsidRDefault="00C84896" w:rsidP="00F007A6">
        <w:pPr>
          <w:pStyle w:val="Rodap"/>
          <w:pBdr>
            <w:top w:val="single" w:sz="4" w:space="1" w:color="auto"/>
          </w:pBdr>
          <w:jc w:val="right"/>
        </w:pPr>
        <w:r>
          <w:fldChar w:fldCharType="begin"/>
        </w:r>
        <w:r w:rsidRPr="008A314A">
          <w:instrText>PAGE   \* MERGEFORMAT</w:instrText>
        </w:r>
        <w:r>
          <w:fldChar w:fldCharType="separate"/>
        </w:r>
        <w:r>
          <w:rPr>
            <w:noProof/>
          </w:rPr>
          <w:t>6</w:t>
        </w:r>
        <w:r>
          <w:fldChar w:fldCharType="end"/>
        </w:r>
      </w:p>
    </w:sdtContent>
  </w:sdt>
  <w:p w14:paraId="5F2EC08F" w14:textId="77777777" w:rsidR="00C84896" w:rsidRDefault="00C84896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8FF8F3" w14:textId="77777777" w:rsidR="000109AE" w:rsidRDefault="000109AE">
    <w:pPr>
      <w:pStyle w:val="Rodap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E21975" w14:textId="77777777" w:rsidR="000109AE" w:rsidRDefault="000109A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5E34A5" w14:textId="77777777" w:rsidR="00FF4062" w:rsidRDefault="00FF4062" w:rsidP="00FF4062">
    <w:pPr>
      <w:pStyle w:val="Rodap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17B8A9" w14:textId="77777777" w:rsidR="004E7EDC" w:rsidRDefault="004E7EDC" w:rsidP="00FF4062">
    <w:pPr>
      <w:pStyle w:val="Rodap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407E88" w14:textId="77777777" w:rsidR="00384F91" w:rsidRDefault="00384F91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35410839"/>
      <w:docPartObj>
        <w:docPartGallery w:val="Page Numbers (Bottom of Page)"/>
        <w:docPartUnique/>
      </w:docPartObj>
    </w:sdtPr>
    <w:sdtEndPr/>
    <w:sdtContent>
      <w:p w14:paraId="7B5B8988" w14:textId="77777777" w:rsidR="00384F91" w:rsidRDefault="00384F91" w:rsidP="00F007A6">
        <w:pPr>
          <w:pStyle w:val="Rodap"/>
          <w:pBdr>
            <w:top w:val="single" w:sz="4" w:space="1" w:color="auto"/>
          </w:pBdr>
          <w:jc w:val="right"/>
        </w:pPr>
        <w:r>
          <w:fldChar w:fldCharType="begin"/>
        </w:r>
        <w:r w:rsidRPr="008A314A">
          <w:instrText>PAGE   \* MERGEFORMAT</w:instrText>
        </w:r>
        <w:r>
          <w:fldChar w:fldCharType="separate"/>
        </w:r>
        <w:r w:rsidR="004E7EDC">
          <w:rPr>
            <w:noProof/>
          </w:rPr>
          <w:t>6</w:t>
        </w:r>
        <w:r>
          <w:fldChar w:fldCharType="end"/>
        </w:r>
      </w:p>
    </w:sdtContent>
  </w:sdt>
  <w:p w14:paraId="01B82484" w14:textId="77777777" w:rsidR="00384F91" w:rsidRDefault="00384F91">
    <w:pPr>
      <w:pStyle w:val="Rodap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ED5D84" w14:textId="77777777" w:rsidR="003E2652" w:rsidRDefault="003E2652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A972F6" w14:textId="77777777" w:rsidR="003E2652" w:rsidRDefault="003E2652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50348255"/>
      <w:docPartObj>
        <w:docPartGallery w:val="Page Numbers (Bottom of Page)"/>
        <w:docPartUnique/>
      </w:docPartObj>
    </w:sdtPr>
    <w:sdtEndPr/>
    <w:sdtContent>
      <w:p w14:paraId="13F22B72" w14:textId="77777777" w:rsidR="00106275" w:rsidRDefault="00106275" w:rsidP="00F007A6">
        <w:pPr>
          <w:pStyle w:val="Rodap"/>
          <w:pBdr>
            <w:top w:val="single" w:sz="4" w:space="1" w:color="auto"/>
          </w:pBdr>
          <w:jc w:val="right"/>
        </w:pPr>
        <w:r>
          <w:fldChar w:fldCharType="begin"/>
        </w:r>
        <w:r w:rsidRPr="008A314A">
          <w:instrText>PAGE   \* MERGEFORMAT</w:instrText>
        </w:r>
        <w:r>
          <w:fldChar w:fldCharType="separate"/>
        </w:r>
        <w:r>
          <w:rPr>
            <w:noProof/>
          </w:rPr>
          <w:t>6</w:t>
        </w:r>
        <w:r>
          <w:fldChar w:fldCharType="end"/>
        </w:r>
      </w:p>
    </w:sdtContent>
  </w:sdt>
  <w:p w14:paraId="4C796857" w14:textId="77777777" w:rsidR="00106275" w:rsidRDefault="00106275">
    <w:pPr>
      <w:pStyle w:val="Rodap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6C4446" w14:textId="77777777" w:rsidR="00106275" w:rsidRDefault="0010627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5904C4" w14:textId="77777777" w:rsidR="00D73C66" w:rsidRDefault="00D73C66" w:rsidP="00F007A6">
      <w:pPr>
        <w:spacing w:before="0" w:after="0" w:line="240" w:lineRule="auto"/>
      </w:pPr>
      <w:r>
        <w:separator/>
      </w:r>
    </w:p>
  </w:footnote>
  <w:footnote w:type="continuationSeparator" w:id="0">
    <w:p w14:paraId="08D857F8" w14:textId="77777777" w:rsidR="00D73C66" w:rsidRDefault="00D73C66" w:rsidP="00F007A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408660" w14:textId="77777777" w:rsidR="00384F91" w:rsidRDefault="00384F91">
    <w:pPr>
      <w:pStyle w:val="Cabealho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40E514" w14:textId="77777777" w:rsidR="00A8534B" w:rsidRDefault="00A8534B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B991C0" w14:textId="64BDFA9A" w:rsidR="00C84896" w:rsidRPr="009F1BA3" w:rsidRDefault="00293C72" w:rsidP="00293C72">
    <w:pPr>
      <w:pStyle w:val="Cabealho"/>
      <w:pBdr>
        <w:bottom w:val="single" w:sz="4" w:space="1" w:color="auto"/>
      </w:pBdr>
      <w:jc w:val="right"/>
      <w:rPr>
        <w:lang w:val="en-US"/>
      </w:rPr>
    </w:pPr>
    <w:r>
      <w:rPr>
        <w:lang w:val="en-US"/>
      </w:rPr>
      <w:fldChar w:fldCharType="begin"/>
    </w:r>
    <w:r>
      <w:rPr>
        <w:lang w:val="en-US"/>
      </w:rPr>
      <w:instrText xml:space="preserve"> REF _Ref76666453 \h </w:instrText>
    </w:r>
    <w:r>
      <w:rPr>
        <w:lang w:val="en-US"/>
      </w:rPr>
    </w:r>
    <w:r>
      <w:rPr>
        <w:lang w:val="en-US"/>
      </w:rPr>
      <w:fldChar w:fldCharType="separate"/>
    </w:r>
    <w:r w:rsidR="003D36AB">
      <w:t>Website</w:t>
    </w:r>
    <w:r>
      <w:rPr>
        <w:lang w:val="en-US"/>
      </w:rPr>
      <w:fldChar w:fldCharType="end"/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2B82BA" w14:textId="77777777" w:rsidR="000109AE" w:rsidRDefault="000109AE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5671C8" w14:textId="77777777" w:rsidR="000109AE" w:rsidRDefault="000109AE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466589" w14:textId="025B5FD3" w:rsidR="00384F91" w:rsidRPr="009F1BA3" w:rsidRDefault="000439BB" w:rsidP="000439BB">
    <w:pPr>
      <w:pStyle w:val="Cabealho"/>
      <w:pBdr>
        <w:bottom w:val="single" w:sz="4" w:space="1" w:color="auto"/>
      </w:pBdr>
      <w:jc w:val="right"/>
      <w:rPr>
        <w:lang w:val="en-US"/>
      </w:rPr>
    </w:pPr>
    <w:r>
      <w:rPr>
        <w:lang w:val="en-US"/>
      </w:rPr>
      <w:fldChar w:fldCharType="begin"/>
    </w:r>
    <w:r>
      <w:rPr>
        <w:lang w:val="en-US"/>
      </w:rPr>
      <w:instrText xml:space="preserve"> REF _Ref75363613 \h </w:instrText>
    </w:r>
    <w:r>
      <w:rPr>
        <w:lang w:val="en-US"/>
      </w:rPr>
      <w:fldChar w:fldCharType="separate"/>
    </w:r>
    <w:r w:rsidR="003D36AB">
      <w:rPr>
        <w:b/>
        <w:bCs/>
      </w:rPr>
      <w:t>Erro! A origem da referência não foi encontrada.</w:t>
    </w:r>
    <w:r>
      <w:rPr>
        <w:lang w:val="en-US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0B223F" w14:textId="77777777" w:rsidR="003E2652" w:rsidRDefault="003E2652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0976E5" w14:textId="77777777" w:rsidR="003E2652" w:rsidRDefault="003E2652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B05BE9" w14:textId="4A6C5A2C" w:rsidR="00CB2C2B" w:rsidRPr="009F1BA3" w:rsidRDefault="002D29F1" w:rsidP="002D29F1">
    <w:pPr>
      <w:pStyle w:val="Cabealho"/>
      <w:pBdr>
        <w:bottom w:val="single" w:sz="4" w:space="1" w:color="auto"/>
      </w:pBdr>
      <w:jc w:val="right"/>
      <w:rPr>
        <w:lang w:val="en-US"/>
      </w:rPr>
    </w:pPr>
    <w:r>
      <w:rPr>
        <w:lang w:val="en-US"/>
      </w:rPr>
      <w:fldChar w:fldCharType="begin"/>
    </w:r>
    <w:r>
      <w:rPr>
        <w:lang w:val="en-US"/>
      </w:rPr>
      <w:instrText xml:space="preserve"> REF _Ref76490282 \h </w:instrText>
    </w:r>
    <w:r>
      <w:rPr>
        <w:lang w:val="en-US"/>
      </w:rPr>
    </w:r>
    <w:r>
      <w:rPr>
        <w:lang w:val="en-US"/>
      </w:rPr>
      <w:fldChar w:fldCharType="separate"/>
    </w:r>
    <w:r w:rsidR="003D36AB">
      <w:t>Script de criação de tabelas</w:t>
    </w:r>
    <w:r>
      <w:rPr>
        <w:lang w:val="en-US"/>
      </w:rPr>
      <w:fldChar w:fldCharType="end"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ECE7D0" w14:textId="77777777" w:rsidR="00106275" w:rsidRDefault="00106275">
    <w:pPr>
      <w:pStyle w:val="Cabealho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38F647" w14:textId="291F8AD1" w:rsidR="00D06E63" w:rsidRPr="009F1BA3" w:rsidRDefault="000C0526" w:rsidP="000C0526">
    <w:pPr>
      <w:pStyle w:val="Cabealho"/>
      <w:pBdr>
        <w:bottom w:val="single" w:sz="4" w:space="1" w:color="auto"/>
      </w:pBdr>
      <w:jc w:val="right"/>
      <w:rPr>
        <w:lang w:val="en-US"/>
      </w:rPr>
    </w:pPr>
    <w:r>
      <w:rPr>
        <w:lang w:val="en-US"/>
      </w:rPr>
      <w:fldChar w:fldCharType="begin"/>
    </w:r>
    <w:r>
      <w:rPr>
        <w:lang w:val="en-US"/>
      </w:rPr>
      <w:instrText xml:space="preserve"> REF _Ref76667737 \h </w:instrText>
    </w:r>
    <w:r>
      <w:rPr>
        <w:lang w:val="en-US"/>
      </w:rPr>
    </w:r>
    <w:r>
      <w:rPr>
        <w:lang w:val="en-US"/>
      </w:rPr>
      <w:fldChar w:fldCharType="separate"/>
    </w:r>
    <w:r w:rsidR="003D36AB">
      <w:t>Script de inserção de dados teste</w:t>
    </w:r>
    <w:r>
      <w:rPr>
        <w:lang w:val="en-US"/>
      </w:rPr>
      <w:fldChar w:fldCharType="end"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2CCB2A" w14:textId="77777777" w:rsidR="00D06E63" w:rsidRDefault="00D06E63">
    <w:pPr>
      <w:pStyle w:val="Cabealho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C266EE" w14:textId="02BC1770" w:rsidR="00BD1513" w:rsidRPr="00A8534B" w:rsidRDefault="00EF15BE" w:rsidP="00EF15BE">
    <w:pPr>
      <w:pStyle w:val="Cabealho"/>
      <w:pBdr>
        <w:bottom w:val="single" w:sz="4" w:space="1" w:color="auto"/>
      </w:pBdr>
      <w:jc w:val="right"/>
      <w:rPr>
        <w:lang w:val="en-US"/>
      </w:rPr>
    </w:pPr>
    <w:r>
      <w:rPr>
        <w:lang w:val="en-US"/>
      </w:rPr>
      <w:fldChar w:fldCharType="begin"/>
    </w:r>
    <w:r>
      <w:rPr>
        <w:lang w:val="en-US"/>
      </w:rPr>
      <w:instrText xml:space="preserve"> REF _Ref76560953 \h </w:instrText>
    </w:r>
    <w:r>
      <w:rPr>
        <w:lang w:val="en-US"/>
      </w:rPr>
    </w:r>
    <w:r>
      <w:rPr>
        <w:lang w:val="en-US"/>
      </w:rPr>
      <w:fldChar w:fldCharType="separate"/>
    </w:r>
    <w:r w:rsidR="003D36AB" w:rsidRPr="009E1578">
      <w:t>Script</w:t>
    </w:r>
    <w:r w:rsidR="003D36AB">
      <w:t xml:space="preserve"> de criação de objetos lógicos</w:t>
    </w:r>
    <w:r>
      <w:rPr>
        <w:lang w:val="en-US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9B7E11"/>
    <w:multiLevelType w:val="hybridMultilevel"/>
    <w:tmpl w:val="722C7C3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AA3401"/>
    <w:multiLevelType w:val="hybridMultilevel"/>
    <w:tmpl w:val="17625BF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682ADB"/>
    <w:multiLevelType w:val="hybridMultilevel"/>
    <w:tmpl w:val="A8D210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73291F"/>
    <w:multiLevelType w:val="hybridMultilevel"/>
    <w:tmpl w:val="7CEA99A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D32608"/>
    <w:multiLevelType w:val="hybridMultilevel"/>
    <w:tmpl w:val="9AD0B8B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DD4950"/>
    <w:multiLevelType w:val="hybridMultilevel"/>
    <w:tmpl w:val="9AE01C92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530883"/>
    <w:multiLevelType w:val="hybridMultilevel"/>
    <w:tmpl w:val="6D8E5BF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8C62F2"/>
    <w:multiLevelType w:val="hybridMultilevel"/>
    <w:tmpl w:val="74AA2C3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9130F0"/>
    <w:multiLevelType w:val="hybridMultilevel"/>
    <w:tmpl w:val="2376CF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D72CD3"/>
    <w:multiLevelType w:val="hybridMultilevel"/>
    <w:tmpl w:val="BB2AA95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BF0545"/>
    <w:multiLevelType w:val="hybridMultilevel"/>
    <w:tmpl w:val="ADA8973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8E7F07"/>
    <w:multiLevelType w:val="hybridMultilevel"/>
    <w:tmpl w:val="A3DCA626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465411"/>
    <w:multiLevelType w:val="hybridMultilevel"/>
    <w:tmpl w:val="45C26FB8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1604C7"/>
    <w:multiLevelType w:val="multilevel"/>
    <w:tmpl w:val="08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38BB304B"/>
    <w:multiLevelType w:val="hybridMultilevel"/>
    <w:tmpl w:val="D5D61D1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543AD3"/>
    <w:multiLevelType w:val="hybridMultilevel"/>
    <w:tmpl w:val="E946DF3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EC7339"/>
    <w:multiLevelType w:val="hybridMultilevel"/>
    <w:tmpl w:val="ED00B5D6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4F0123"/>
    <w:multiLevelType w:val="hybridMultilevel"/>
    <w:tmpl w:val="DE6450A4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236CBD"/>
    <w:multiLevelType w:val="hybridMultilevel"/>
    <w:tmpl w:val="C0CE59C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7C32FA"/>
    <w:multiLevelType w:val="hybridMultilevel"/>
    <w:tmpl w:val="E578BFC6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BF422C"/>
    <w:multiLevelType w:val="hybridMultilevel"/>
    <w:tmpl w:val="CB2E22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715865"/>
    <w:multiLevelType w:val="hybridMultilevel"/>
    <w:tmpl w:val="E8DA93C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4760D7"/>
    <w:multiLevelType w:val="hybridMultilevel"/>
    <w:tmpl w:val="A91E71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BF5076"/>
    <w:multiLevelType w:val="hybridMultilevel"/>
    <w:tmpl w:val="5972F4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4808EF"/>
    <w:multiLevelType w:val="hybridMultilevel"/>
    <w:tmpl w:val="B8924B9E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5B4A96"/>
    <w:multiLevelType w:val="hybridMultilevel"/>
    <w:tmpl w:val="4D26FB22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3A2902"/>
    <w:multiLevelType w:val="hybridMultilevel"/>
    <w:tmpl w:val="E40073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323A9A"/>
    <w:multiLevelType w:val="hybridMultilevel"/>
    <w:tmpl w:val="B270F6E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C441A0"/>
    <w:multiLevelType w:val="hybridMultilevel"/>
    <w:tmpl w:val="A372F764"/>
    <w:lvl w:ilvl="0" w:tplc="0816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DC2FAC"/>
    <w:multiLevelType w:val="hybridMultilevel"/>
    <w:tmpl w:val="4FC6B9A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044F48"/>
    <w:multiLevelType w:val="hybridMultilevel"/>
    <w:tmpl w:val="6E0AFA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9"/>
  </w:num>
  <w:num w:numId="3">
    <w:abstractNumId w:val="11"/>
  </w:num>
  <w:num w:numId="4">
    <w:abstractNumId w:val="16"/>
  </w:num>
  <w:num w:numId="5">
    <w:abstractNumId w:val="17"/>
  </w:num>
  <w:num w:numId="6">
    <w:abstractNumId w:val="5"/>
  </w:num>
  <w:num w:numId="7">
    <w:abstractNumId w:val="23"/>
  </w:num>
  <w:num w:numId="8">
    <w:abstractNumId w:val="9"/>
  </w:num>
  <w:num w:numId="9">
    <w:abstractNumId w:val="3"/>
  </w:num>
  <w:num w:numId="10">
    <w:abstractNumId w:val="14"/>
  </w:num>
  <w:num w:numId="11">
    <w:abstractNumId w:val="30"/>
  </w:num>
  <w:num w:numId="12">
    <w:abstractNumId w:val="15"/>
  </w:num>
  <w:num w:numId="13">
    <w:abstractNumId w:val="27"/>
  </w:num>
  <w:num w:numId="14">
    <w:abstractNumId w:val="2"/>
  </w:num>
  <w:num w:numId="15">
    <w:abstractNumId w:val="12"/>
  </w:num>
  <w:num w:numId="16">
    <w:abstractNumId w:val="24"/>
  </w:num>
  <w:num w:numId="17">
    <w:abstractNumId w:val="21"/>
  </w:num>
  <w:num w:numId="18">
    <w:abstractNumId w:val="28"/>
  </w:num>
  <w:num w:numId="19">
    <w:abstractNumId w:val="25"/>
  </w:num>
  <w:num w:numId="20">
    <w:abstractNumId w:val="6"/>
  </w:num>
  <w:num w:numId="21">
    <w:abstractNumId w:val="7"/>
  </w:num>
  <w:num w:numId="22">
    <w:abstractNumId w:val="8"/>
  </w:num>
  <w:num w:numId="23">
    <w:abstractNumId w:val="4"/>
  </w:num>
  <w:num w:numId="24">
    <w:abstractNumId w:val="26"/>
  </w:num>
  <w:num w:numId="25">
    <w:abstractNumId w:val="10"/>
  </w:num>
  <w:num w:numId="26">
    <w:abstractNumId w:val="29"/>
  </w:num>
  <w:num w:numId="27">
    <w:abstractNumId w:val="22"/>
  </w:num>
  <w:num w:numId="28">
    <w:abstractNumId w:val="18"/>
  </w:num>
  <w:num w:numId="29">
    <w:abstractNumId w:val="0"/>
  </w:num>
  <w:num w:numId="30">
    <w:abstractNumId w:val="20"/>
  </w:num>
  <w:num w:numId="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2DB"/>
    <w:rsid w:val="000019EB"/>
    <w:rsid w:val="00003020"/>
    <w:rsid w:val="000109AE"/>
    <w:rsid w:val="00012E08"/>
    <w:rsid w:val="0002531F"/>
    <w:rsid w:val="000270CF"/>
    <w:rsid w:val="00030347"/>
    <w:rsid w:val="00037532"/>
    <w:rsid w:val="00042741"/>
    <w:rsid w:val="0004381C"/>
    <w:rsid w:val="000439BB"/>
    <w:rsid w:val="00052E38"/>
    <w:rsid w:val="00055E16"/>
    <w:rsid w:val="000621AB"/>
    <w:rsid w:val="00071CEC"/>
    <w:rsid w:val="0007493A"/>
    <w:rsid w:val="00076296"/>
    <w:rsid w:val="0009660D"/>
    <w:rsid w:val="000A6EC0"/>
    <w:rsid w:val="000B54EA"/>
    <w:rsid w:val="000C0526"/>
    <w:rsid w:val="000C0842"/>
    <w:rsid w:val="000C2D17"/>
    <w:rsid w:val="000D36B5"/>
    <w:rsid w:val="000E3688"/>
    <w:rsid w:val="000E37A5"/>
    <w:rsid w:val="000F2FE0"/>
    <w:rsid w:val="000F3378"/>
    <w:rsid w:val="00105BED"/>
    <w:rsid w:val="00106275"/>
    <w:rsid w:val="001064F6"/>
    <w:rsid w:val="001131B0"/>
    <w:rsid w:val="001209F5"/>
    <w:rsid w:val="0012177F"/>
    <w:rsid w:val="00122415"/>
    <w:rsid w:val="001250F4"/>
    <w:rsid w:val="00127D00"/>
    <w:rsid w:val="00127EE8"/>
    <w:rsid w:val="00131105"/>
    <w:rsid w:val="00131D66"/>
    <w:rsid w:val="00131ED9"/>
    <w:rsid w:val="00134C2A"/>
    <w:rsid w:val="001370B7"/>
    <w:rsid w:val="001418A9"/>
    <w:rsid w:val="00144F46"/>
    <w:rsid w:val="00151CC0"/>
    <w:rsid w:val="00162A53"/>
    <w:rsid w:val="00164807"/>
    <w:rsid w:val="00167496"/>
    <w:rsid w:val="0017118F"/>
    <w:rsid w:val="00180EEF"/>
    <w:rsid w:val="00181A95"/>
    <w:rsid w:val="0019652C"/>
    <w:rsid w:val="001A2E75"/>
    <w:rsid w:val="001A2FB0"/>
    <w:rsid w:val="001A3111"/>
    <w:rsid w:val="001A47A3"/>
    <w:rsid w:val="001B0146"/>
    <w:rsid w:val="001C0ABD"/>
    <w:rsid w:val="001D072C"/>
    <w:rsid w:val="001D0831"/>
    <w:rsid w:val="001D7513"/>
    <w:rsid w:val="001F48B8"/>
    <w:rsid w:val="00201A2F"/>
    <w:rsid w:val="002044D2"/>
    <w:rsid w:val="00205E8E"/>
    <w:rsid w:val="002171D8"/>
    <w:rsid w:val="00220352"/>
    <w:rsid w:val="00220AC7"/>
    <w:rsid w:val="00230F8F"/>
    <w:rsid w:val="002312DB"/>
    <w:rsid w:val="00231FA8"/>
    <w:rsid w:val="00236653"/>
    <w:rsid w:val="0025636E"/>
    <w:rsid w:val="0026558F"/>
    <w:rsid w:val="00266B8D"/>
    <w:rsid w:val="002829F0"/>
    <w:rsid w:val="002844D3"/>
    <w:rsid w:val="00286598"/>
    <w:rsid w:val="00290954"/>
    <w:rsid w:val="00293C72"/>
    <w:rsid w:val="002A0CCF"/>
    <w:rsid w:val="002B1B74"/>
    <w:rsid w:val="002C1599"/>
    <w:rsid w:val="002C56E2"/>
    <w:rsid w:val="002D05D8"/>
    <w:rsid w:val="002D29F1"/>
    <w:rsid w:val="002E0870"/>
    <w:rsid w:val="002E3ECB"/>
    <w:rsid w:val="002E7498"/>
    <w:rsid w:val="0031002D"/>
    <w:rsid w:val="00311ACC"/>
    <w:rsid w:val="00312CB7"/>
    <w:rsid w:val="00315F8F"/>
    <w:rsid w:val="00322EC2"/>
    <w:rsid w:val="00327445"/>
    <w:rsid w:val="00331D42"/>
    <w:rsid w:val="00332A1A"/>
    <w:rsid w:val="00335BBA"/>
    <w:rsid w:val="00345182"/>
    <w:rsid w:val="00352677"/>
    <w:rsid w:val="0036244A"/>
    <w:rsid w:val="00362E6A"/>
    <w:rsid w:val="00362EF3"/>
    <w:rsid w:val="00365616"/>
    <w:rsid w:val="00365CB9"/>
    <w:rsid w:val="003739AB"/>
    <w:rsid w:val="0038293E"/>
    <w:rsid w:val="00384F91"/>
    <w:rsid w:val="00390A3E"/>
    <w:rsid w:val="003A023F"/>
    <w:rsid w:val="003A040C"/>
    <w:rsid w:val="003B0A7C"/>
    <w:rsid w:val="003B25C7"/>
    <w:rsid w:val="003B77D5"/>
    <w:rsid w:val="003D3588"/>
    <w:rsid w:val="003D36AB"/>
    <w:rsid w:val="003D72E1"/>
    <w:rsid w:val="003E0FBC"/>
    <w:rsid w:val="003E1FDE"/>
    <w:rsid w:val="003E2652"/>
    <w:rsid w:val="003E2771"/>
    <w:rsid w:val="003E4BD0"/>
    <w:rsid w:val="003F0095"/>
    <w:rsid w:val="00401F02"/>
    <w:rsid w:val="00407B28"/>
    <w:rsid w:val="004107B0"/>
    <w:rsid w:val="004129A4"/>
    <w:rsid w:val="00427DE8"/>
    <w:rsid w:val="00431DA8"/>
    <w:rsid w:val="0043567C"/>
    <w:rsid w:val="00435C9C"/>
    <w:rsid w:val="00441E5E"/>
    <w:rsid w:val="00443A37"/>
    <w:rsid w:val="00443E19"/>
    <w:rsid w:val="0045027C"/>
    <w:rsid w:val="00452C56"/>
    <w:rsid w:val="004608B9"/>
    <w:rsid w:val="00461513"/>
    <w:rsid w:val="004660B5"/>
    <w:rsid w:val="0047220B"/>
    <w:rsid w:val="00476833"/>
    <w:rsid w:val="00477D5E"/>
    <w:rsid w:val="00481520"/>
    <w:rsid w:val="004830D4"/>
    <w:rsid w:val="00483F23"/>
    <w:rsid w:val="00495EEB"/>
    <w:rsid w:val="0049760A"/>
    <w:rsid w:val="004977EF"/>
    <w:rsid w:val="0049790C"/>
    <w:rsid w:val="004A05BA"/>
    <w:rsid w:val="004A316D"/>
    <w:rsid w:val="004A5144"/>
    <w:rsid w:val="004B044C"/>
    <w:rsid w:val="004B2252"/>
    <w:rsid w:val="004B37B5"/>
    <w:rsid w:val="004B5764"/>
    <w:rsid w:val="004C56D9"/>
    <w:rsid w:val="004C78D2"/>
    <w:rsid w:val="004D265B"/>
    <w:rsid w:val="004D6A9D"/>
    <w:rsid w:val="004E2F5E"/>
    <w:rsid w:val="004E358A"/>
    <w:rsid w:val="004E5F9E"/>
    <w:rsid w:val="004E7EDC"/>
    <w:rsid w:val="004F11FB"/>
    <w:rsid w:val="004F4DF7"/>
    <w:rsid w:val="004F64AB"/>
    <w:rsid w:val="004F6601"/>
    <w:rsid w:val="00500B95"/>
    <w:rsid w:val="00501971"/>
    <w:rsid w:val="005105FF"/>
    <w:rsid w:val="0051119D"/>
    <w:rsid w:val="00516227"/>
    <w:rsid w:val="00520EE2"/>
    <w:rsid w:val="0052137A"/>
    <w:rsid w:val="005215D2"/>
    <w:rsid w:val="00524957"/>
    <w:rsid w:val="005253E4"/>
    <w:rsid w:val="00530551"/>
    <w:rsid w:val="005327D6"/>
    <w:rsid w:val="00540E00"/>
    <w:rsid w:val="00543F1E"/>
    <w:rsid w:val="00544057"/>
    <w:rsid w:val="0054408B"/>
    <w:rsid w:val="00552103"/>
    <w:rsid w:val="00552236"/>
    <w:rsid w:val="005522EC"/>
    <w:rsid w:val="00553B54"/>
    <w:rsid w:val="00554FD8"/>
    <w:rsid w:val="0056068B"/>
    <w:rsid w:val="00561F55"/>
    <w:rsid w:val="0057344E"/>
    <w:rsid w:val="00577DE4"/>
    <w:rsid w:val="005812A0"/>
    <w:rsid w:val="00584335"/>
    <w:rsid w:val="00584421"/>
    <w:rsid w:val="00586C77"/>
    <w:rsid w:val="00597EE4"/>
    <w:rsid w:val="005A1A78"/>
    <w:rsid w:val="005A2B97"/>
    <w:rsid w:val="005A45AE"/>
    <w:rsid w:val="005A5E54"/>
    <w:rsid w:val="005B08D6"/>
    <w:rsid w:val="005B3371"/>
    <w:rsid w:val="005C4714"/>
    <w:rsid w:val="005D3E26"/>
    <w:rsid w:val="005D42C3"/>
    <w:rsid w:val="005E4DD9"/>
    <w:rsid w:val="005F0BC0"/>
    <w:rsid w:val="006009A0"/>
    <w:rsid w:val="0062235C"/>
    <w:rsid w:val="006275C1"/>
    <w:rsid w:val="006341B5"/>
    <w:rsid w:val="006374EC"/>
    <w:rsid w:val="006429A3"/>
    <w:rsid w:val="00643EBA"/>
    <w:rsid w:val="00644304"/>
    <w:rsid w:val="006443BF"/>
    <w:rsid w:val="00646520"/>
    <w:rsid w:val="00653B45"/>
    <w:rsid w:val="0066765C"/>
    <w:rsid w:val="00667E20"/>
    <w:rsid w:val="006751E2"/>
    <w:rsid w:val="00680055"/>
    <w:rsid w:val="00683D05"/>
    <w:rsid w:val="00684E07"/>
    <w:rsid w:val="00694249"/>
    <w:rsid w:val="006968FB"/>
    <w:rsid w:val="006A1B54"/>
    <w:rsid w:val="006A5752"/>
    <w:rsid w:val="006A6C7B"/>
    <w:rsid w:val="006A7549"/>
    <w:rsid w:val="006B027F"/>
    <w:rsid w:val="006B4188"/>
    <w:rsid w:val="006B6E1E"/>
    <w:rsid w:val="006C306D"/>
    <w:rsid w:val="006D234E"/>
    <w:rsid w:val="006D6BDB"/>
    <w:rsid w:val="006D706E"/>
    <w:rsid w:val="006E2FFF"/>
    <w:rsid w:val="006E3A7A"/>
    <w:rsid w:val="006F101B"/>
    <w:rsid w:val="006F6FAB"/>
    <w:rsid w:val="006F7612"/>
    <w:rsid w:val="00700021"/>
    <w:rsid w:val="007014D5"/>
    <w:rsid w:val="007027EE"/>
    <w:rsid w:val="0070378B"/>
    <w:rsid w:val="007053C0"/>
    <w:rsid w:val="007233A5"/>
    <w:rsid w:val="00725CE0"/>
    <w:rsid w:val="00726C9D"/>
    <w:rsid w:val="007275B3"/>
    <w:rsid w:val="007367DA"/>
    <w:rsid w:val="00736B66"/>
    <w:rsid w:val="00742FE1"/>
    <w:rsid w:val="00745BDB"/>
    <w:rsid w:val="00747482"/>
    <w:rsid w:val="007549CF"/>
    <w:rsid w:val="00762D75"/>
    <w:rsid w:val="00763878"/>
    <w:rsid w:val="0076758D"/>
    <w:rsid w:val="007731F5"/>
    <w:rsid w:val="00777C88"/>
    <w:rsid w:val="00782A47"/>
    <w:rsid w:val="0079542D"/>
    <w:rsid w:val="007A1037"/>
    <w:rsid w:val="007A42C5"/>
    <w:rsid w:val="007A5C5D"/>
    <w:rsid w:val="007C5A8A"/>
    <w:rsid w:val="007C68FF"/>
    <w:rsid w:val="007D1CBF"/>
    <w:rsid w:val="007D7A7F"/>
    <w:rsid w:val="007F0819"/>
    <w:rsid w:val="007F1CE8"/>
    <w:rsid w:val="007F249E"/>
    <w:rsid w:val="007F7F06"/>
    <w:rsid w:val="00805DF2"/>
    <w:rsid w:val="00811821"/>
    <w:rsid w:val="00835960"/>
    <w:rsid w:val="00850B9B"/>
    <w:rsid w:val="00853BFA"/>
    <w:rsid w:val="0087475D"/>
    <w:rsid w:val="008751A3"/>
    <w:rsid w:val="00875635"/>
    <w:rsid w:val="00875E52"/>
    <w:rsid w:val="008767F3"/>
    <w:rsid w:val="00883C8B"/>
    <w:rsid w:val="0088613E"/>
    <w:rsid w:val="0089249E"/>
    <w:rsid w:val="00894164"/>
    <w:rsid w:val="00897B52"/>
    <w:rsid w:val="008A314A"/>
    <w:rsid w:val="008C1781"/>
    <w:rsid w:val="008C3D00"/>
    <w:rsid w:val="008C5BAF"/>
    <w:rsid w:val="008D1368"/>
    <w:rsid w:val="008E12D9"/>
    <w:rsid w:val="008E1742"/>
    <w:rsid w:val="008E5446"/>
    <w:rsid w:val="008F0CBD"/>
    <w:rsid w:val="008F2835"/>
    <w:rsid w:val="00906005"/>
    <w:rsid w:val="00906D86"/>
    <w:rsid w:val="00910F93"/>
    <w:rsid w:val="009123BE"/>
    <w:rsid w:val="0091690C"/>
    <w:rsid w:val="009234C7"/>
    <w:rsid w:val="00923665"/>
    <w:rsid w:val="00923777"/>
    <w:rsid w:val="009307B6"/>
    <w:rsid w:val="00960FDA"/>
    <w:rsid w:val="00966DEA"/>
    <w:rsid w:val="00966F86"/>
    <w:rsid w:val="00973708"/>
    <w:rsid w:val="0097390D"/>
    <w:rsid w:val="00991267"/>
    <w:rsid w:val="00996258"/>
    <w:rsid w:val="00996294"/>
    <w:rsid w:val="00997E01"/>
    <w:rsid w:val="009A633A"/>
    <w:rsid w:val="009A73F1"/>
    <w:rsid w:val="009B453E"/>
    <w:rsid w:val="009B4775"/>
    <w:rsid w:val="009B6B5B"/>
    <w:rsid w:val="009C0CD7"/>
    <w:rsid w:val="009C204D"/>
    <w:rsid w:val="009C449F"/>
    <w:rsid w:val="009C52DB"/>
    <w:rsid w:val="009E1578"/>
    <w:rsid w:val="009F08AB"/>
    <w:rsid w:val="009F1BA3"/>
    <w:rsid w:val="009F2E64"/>
    <w:rsid w:val="009F4CC8"/>
    <w:rsid w:val="009F684A"/>
    <w:rsid w:val="00A04CFB"/>
    <w:rsid w:val="00A04D50"/>
    <w:rsid w:val="00A175AE"/>
    <w:rsid w:val="00A26FC7"/>
    <w:rsid w:val="00A27AAA"/>
    <w:rsid w:val="00A31CEC"/>
    <w:rsid w:val="00A37F21"/>
    <w:rsid w:val="00A44312"/>
    <w:rsid w:val="00A45E30"/>
    <w:rsid w:val="00A50D19"/>
    <w:rsid w:val="00A52574"/>
    <w:rsid w:val="00A52593"/>
    <w:rsid w:val="00A52BAC"/>
    <w:rsid w:val="00A57DBB"/>
    <w:rsid w:val="00A64532"/>
    <w:rsid w:val="00A724A5"/>
    <w:rsid w:val="00A8534B"/>
    <w:rsid w:val="00A85374"/>
    <w:rsid w:val="00A87FCE"/>
    <w:rsid w:val="00A941B2"/>
    <w:rsid w:val="00A96DDE"/>
    <w:rsid w:val="00AA2196"/>
    <w:rsid w:val="00AA6087"/>
    <w:rsid w:val="00AC2C80"/>
    <w:rsid w:val="00AC67F1"/>
    <w:rsid w:val="00AC7828"/>
    <w:rsid w:val="00AD27D2"/>
    <w:rsid w:val="00AD3BB4"/>
    <w:rsid w:val="00AD58D9"/>
    <w:rsid w:val="00AE0158"/>
    <w:rsid w:val="00AE06C6"/>
    <w:rsid w:val="00AE2A72"/>
    <w:rsid w:val="00AE58DC"/>
    <w:rsid w:val="00AE7FA1"/>
    <w:rsid w:val="00AF2FAD"/>
    <w:rsid w:val="00AF774B"/>
    <w:rsid w:val="00B0323D"/>
    <w:rsid w:val="00B057C5"/>
    <w:rsid w:val="00B125EC"/>
    <w:rsid w:val="00B3463A"/>
    <w:rsid w:val="00B35C3F"/>
    <w:rsid w:val="00B36525"/>
    <w:rsid w:val="00B3780F"/>
    <w:rsid w:val="00B53831"/>
    <w:rsid w:val="00B552FE"/>
    <w:rsid w:val="00B55361"/>
    <w:rsid w:val="00B60537"/>
    <w:rsid w:val="00B669A1"/>
    <w:rsid w:val="00B727B7"/>
    <w:rsid w:val="00B86B14"/>
    <w:rsid w:val="00B87A3A"/>
    <w:rsid w:val="00B952CE"/>
    <w:rsid w:val="00BA16B1"/>
    <w:rsid w:val="00BA213A"/>
    <w:rsid w:val="00BB1752"/>
    <w:rsid w:val="00BC40B5"/>
    <w:rsid w:val="00BC5075"/>
    <w:rsid w:val="00BD1513"/>
    <w:rsid w:val="00BD6BEB"/>
    <w:rsid w:val="00BE0875"/>
    <w:rsid w:val="00BE2BB6"/>
    <w:rsid w:val="00BE6581"/>
    <w:rsid w:val="00BE76D8"/>
    <w:rsid w:val="00C00A96"/>
    <w:rsid w:val="00C0173C"/>
    <w:rsid w:val="00C05216"/>
    <w:rsid w:val="00C07B9C"/>
    <w:rsid w:val="00C10C5B"/>
    <w:rsid w:val="00C1572A"/>
    <w:rsid w:val="00C17AA0"/>
    <w:rsid w:val="00C20261"/>
    <w:rsid w:val="00C23710"/>
    <w:rsid w:val="00C31780"/>
    <w:rsid w:val="00C3305E"/>
    <w:rsid w:val="00C41C5B"/>
    <w:rsid w:val="00C42073"/>
    <w:rsid w:val="00C45D35"/>
    <w:rsid w:val="00C5400F"/>
    <w:rsid w:val="00C57B86"/>
    <w:rsid w:val="00C61987"/>
    <w:rsid w:val="00C67403"/>
    <w:rsid w:val="00C748E2"/>
    <w:rsid w:val="00C80E35"/>
    <w:rsid w:val="00C84896"/>
    <w:rsid w:val="00C859EE"/>
    <w:rsid w:val="00C96EF1"/>
    <w:rsid w:val="00CA051A"/>
    <w:rsid w:val="00CA306E"/>
    <w:rsid w:val="00CA47F0"/>
    <w:rsid w:val="00CA66AE"/>
    <w:rsid w:val="00CB16BE"/>
    <w:rsid w:val="00CB2C2B"/>
    <w:rsid w:val="00CC0E36"/>
    <w:rsid w:val="00CC1D0F"/>
    <w:rsid w:val="00CC7E71"/>
    <w:rsid w:val="00CD14A7"/>
    <w:rsid w:val="00CE6C4C"/>
    <w:rsid w:val="00CE7BA7"/>
    <w:rsid w:val="00CF2DAB"/>
    <w:rsid w:val="00CF398C"/>
    <w:rsid w:val="00CF6ACA"/>
    <w:rsid w:val="00CF6B1A"/>
    <w:rsid w:val="00CF7520"/>
    <w:rsid w:val="00D06E63"/>
    <w:rsid w:val="00D06EC7"/>
    <w:rsid w:val="00D14208"/>
    <w:rsid w:val="00D16629"/>
    <w:rsid w:val="00D2602A"/>
    <w:rsid w:val="00D262DB"/>
    <w:rsid w:val="00D414CF"/>
    <w:rsid w:val="00D44BAA"/>
    <w:rsid w:val="00D46D04"/>
    <w:rsid w:val="00D47BAC"/>
    <w:rsid w:val="00D55F58"/>
    <w:rsid w:val="00D67A98"/>
    <w:rsid w:val="00D735C0"/>
    <w:rsid w:val="00D73C66"/>
    <w:rsid w:val="00D753AC"/>
    <w:rsid w:val="00D80760"/>
    <w:rsid w:val="00D86BEC"/>
    <w:rsid w:val="00D94DAB"/>
    <w:rsid w:val="00DA05D8"/>
    <w:rsid w:val="00DA2623"/>
    <w:rsid w:val="00DA282F"/>
    <w:rsid w:val="00DA4EE1"/>
    <w:rsid w:val="00DA6346"/>
    <w:rsid w:val="00DA72F4"/>
    <w:rsid w:val="00DB1A49"/>
    <w:rsid w:val="00DB4E31"/>
    <w:rsid w:val="00DB6867"/>
    <w:rsid w:val="00DB6DDC"/>
    <w:rsid w:val="00DC0898"/>
    <w:rsid w:val="00DC2308"/>
    <w:rsid w:val="00DC28DB"/>
    <w:rsid w:val="00DD26AB"/>
    <w:rsid w:val="00DE05BC"/>
    <w:rsid w:val="00DE0C8A"/>
    <w:rsid w:val="00DE6720"/>
    <w:rsid w:val="00DE6C22"/>
    <w:rsid w:val="00DF0CC2"/>
    <w:rsid w:val="00DF16AC"/>
    <w:rsid w:val="00DF2CB7"/>
    <w:rsid w:val="00DF2D70"/>
    <w:rsid w:val="00DF6326"/>
    <w:rsid w:val="00DF74B1"/>
    <w:rsid w:val="00E0697F"/>
    <w:rsid w:val="00E0742C"/>
    <w:rsid w:val="00E07759"/>
    <w:rsid w:val="00E13B88"/>
    <w:rsid w:val="00E16A58"/>
    <w:rsid w:val="00E16BDC"/>
    <w:rsid w:val="00E23994"/>
    <w:rsid w:val="00E24CFA"/>
    <w:rsid w:val="00E33895"/>
    <w:rsid w:val="00E3792C"/>
    <w:rsid w:val="00E43D37"/>
    <w:rsid w:val="00E536EF"/>
    <w:rsid w:val="00E55AA9"/>
    <w:rsid w:val="00E654F8"/>
    <w:rsid w:val="00E67BB0"/>
    <w:rsid w:val="00E707DD"/>
    <w:rsid w:val="00E72D2A"/>
    <w:rsid w:val="00E778DC"/>
    <w:rsid w:val="00E8217A"/>
    <w:rsid w:val="00E95127"/>
    <w:rsid w:val="00E9607F"/>
    <w:rsid w:val="00EA200F"/>
    <w:rsid w:val="00EA3153"/>
    <w:rsid w:val="00EA3DD1"/>
    <w:rsid w:val="00EA4F12"/>
    <w:rsid w:val="00EA6F14"/>
    <w:rsid w:val="00EB1091"/>
    <w:rsid w:val="00EB2F2B"/>
    <w:rsid w:val="00EC2246"/>
    <w:rsid w:val="00ED0802"/>
    <w:rsid w:val="00EE0C2C"/>
    <w:rsid w:val="00EE46B2"/>
    <w:rsid w:val="00EF15BE"/>
    <w:rsid w:val="00F007A6"/>
    <w:rsid w:val="00F00C19"/>
    <w:rsid w:val="00F06D4F"/>
    <w:rsid w:val="00F07274"/>
    <w:rsid w:val="00F10DAB"/>
    <w:rsid w:val="00F13602"/>
    <w:rsid w:val="00F17177"/>
    <w:rsid w:val="00F172E3"/>
    <w:rsid w:val="00F20344"/>
    <w:rsid w:val="00F20AC0"/>
    <w:rsid w:val="00F23244"/>
    <w:rsid w:val="00F23DC1"/>
    <w:rsid w:val="00F24FF5"/>
    <w:rsid w:val="00F263D6"/>
    <w:rsid w:val="00F2656B"/>
    <w:rsid w:val="00F266DF"/>
    <w:rsid w:val="00F33CA8"/>
    <w:rsid w:val="00F43314"/>
    <w:rsid w:val="00F51911"/>
    <w:rsid w:val="00F51D68"/>
    <w:rsid w:val="00F60B1C"/>
    <w:rsid w:val="00F62442"/>
    <w:rsid w:val="00F6266E"/>
    <w:rsid w:val="00F62EF7"/>
    <w:rsid w:val="00F65A08"/>
    <w:rsid w:val="00F65F9A"/>
    <w:rsid w:val="00F7352C"/>
    <w:rsid w:val="00F757D3"/>
    <w:rsid w:val="00F802ED"/>
    <w:rsid w:val="00F8257D"/>
    <w:rsid w:val="00F83F61"/>
    <w:rsid w:val="00F90135"/>
    <w:rsid w:val="00FA0B6F"/>
    <w:rsid w:val="00FB1397"/>
    <w:rsid w:val="00FB3910"/>
    <w:rsid w:val="00FB4476"/>
    <w:rsid w:val="00FB4D9E"/>
    <w:rsid w:val="00FC2836"/>
    <w:rsid w:val="00FC5AC4"/>
    <w:rsid w:val="00FC622C"/>
    <w:rsid w:val="00FD089D"/>
    <w:rsid w:val="00FD18A8"/>
    <w:rsid w:val="00FD370D"/>
    <w:rsid w:val="00FD6318"/>
    <w:rsid w:val="00FE0AE6"/>
    <w:rsid w:val="00FE1237"/>
    <w:rsid w:val="00FE432C"/>
    <w:rsid w:val="00FE52F8"/>
    <w:rsid w:val="00FF1204"/>
    <w:rsid w:val="00FF18E0"/>
    <w:rsid w:val="00FF3D76"/>
    <w:rsid w:val="00FF4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7C02AF"/>
  <w15:chartTrackingRefBased/>
  <w15:docId w15:val="{09EDFF05-979D-4710-A3DA-4EAEE8674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7A98"/>
    <w:pPr>
      <w:spacing w:before="120" w:after="240" w:line="360" w:lineRule="auto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F007A6"/>
    <w:pPr>
      <w:keepNext/>
      <w:keepLines/>
      <w:numPr>
        <w:numId w:val="1"/>
      </w:numPr>
      <w:spacing w:before="360"/>
      <w:outlineLvl w:val="0"/>
    </w:pPr>
    <w:rPr>
      <w:rFonts w:ascii="Arial" w:eastAsiaTheme="majorEastAsia" w:hAnsi="Arial" w:cstheme="majorBidi"/>
      <w:b/>
      <w:sz w:val="48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F007A6"/>
    <w:pPr>
      <w:keepNext/>
      <w:keepLines/>
      <w:numPr>
        <w:ilvl w:val="1"/>
        <w:numId w:val="1"/>
      </w:numPr>
      <w:spacing w:before="360"/>
      <w:outlineLvl w:val="1"/>
    </w:pPr>
    <w:rPr>
      <w:rFonts w:ascii="Arial" w:eastAsiaTheme="majorEastAsia" w:hAnsi="Arial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FC2836"/>
    <w:pPr>
      <w:keepNext/>
      <w:keepLines/>
      <w:numPr>
        <w:ilvl w:val="2"/>
        <w:numId w:val="1"/>
      </w:numPr>
      <w:spacing w:before="360"/>
      <w:outlineLvl w:val="2"/>
    </w:pPr>
    <w:rPr>
      <w:rFonts w:ascii="Arial" w:eastAsiaTheme="majorEastAsia" w:hAnsi="Arial" w:cstheme="majorBidi"/>
      <w:b/>
      <w:sz w:val="26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331D4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331D4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331D4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331D4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331D4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331D4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F007A6"/>
    <w:rPr>
      <w:rFonts w:ascii="Arial" w:eastAsiaTheme="majorEastAsia" w:hAnsi="Arial" w:cstheme="majorBidi"/>
      <w:b/>
      <w:sz w:val="48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F007A6"/>
    <w:rPr>
      <w:rFonts w:ascii="Arial" w:eastAsiaTheme="majorEastAsia" w:hAnsi="Arial" w:cstheme="majorBidi"/>
      <w:b/>
      <w:sz w:val="32"/>
      <w:szCs w:val="26"/>
    </w:rPr>
  </w:style>
  <w:style w:type="paragraph" w:styleId="Ttulo">
    <w:name w:val="Title"/>
    <w:basedOn w:val="Normal"/>
    <w:next w:val="Normal"/>
    <w:link w:val="TtuloCarter"/>
    <w:uiPriority w:val="10"/>
    <w:qFormat/>
    <w:rsid w:val="00F007A6"/>
    <w:pPr>
      <w:spacing w:before="360"/>
      <w:contextualSpacing/>
    </w:pPr>
    <w:rPr>
      <w:rFonts w:ascii="Arial" w:eastAsiaTheme="majorEastAsia" w:hAnsi="Arial" w:cstheme="majorBidi"/>
      <w:b/>
      <w:spacing w:val="-10"/>
      <w:kern w:val="28"/>
      <w:sz w:val="48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F007A6"/>
    <w:rPr>
      <w:rFonts w:ascii="Arial" w:eastAsiaTheme="majorEastAsia" w:hAnsi="Arial" w:cstheme="majorBidi"/>
      <w:b/>
      <w:spacing w:val="-10"/>
      <w:kern w:val="28"/>
      <w:sz w:val="48"/>
      <w:szCs w:val="56"/>
    </w:rPr>
  </w:style>
  <w:style w:type="paragraph" w:styleId="Cabealho">
    <w:name w:val="header"/>
    <w:basedOn w:val="Normal"/>
    <w:link w:val="CabealhoCarter"/>
    <w:uiPriority w:val="99"/>
    <w:unhideWhenUsed/>
    <w:rsid w:val="00F007A6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007A6"/>
    <w:rPr>
      <w:rFonts w:ascii="Times New Roman" w:hAnsi="Times New Roman"/>
      <w:sz w:val="24"/>
    </w:rPr>
  </w:style>
  <w:style w:type="paragraph" w:styleId="Rodap">
    <w:name w:val="footer"/>
    <w:basedOn w:val="Normal"/>
    <w:link w:val="RodapCarter"/>
    <w:uiPriority w:val="99"/>
    <w:unhideWhenUsed/>
    <w:rsid w:val="00F007A6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007A6"/>
    <w:rPr>
      <w:rFonts w:ascii="Times New Roman" w:hAnsi="Times New Roman"/>
      <w:sz w:val="24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FC2836"/>
    <w:rPr>
      <w:rFonts w:ascii="Arial" w:eastAsiaTheme="majorEastAsia" w:hAnsi="Arial" w:cstheme="majorBidi"/>
      <w:b/>
      <w:sz w:val="26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331D42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331D42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331D42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331D42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331D4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331D4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egenda">
    <w:name w:val="caption"/>
    <w:basedOn w:val="Normal"/>
    <w:next w:val="Normal"/>
    <w:autoRedefine/>
    <w:uiPriority w:val="35"/>
    <w:unhideWhenUsed/>
    <w:qFormat/>
    <w:rsid w:val="00E07759"/>
    <w:pPr>
      <w:spacing w:before="0" w:after="200" w:line="240" w:lineRule="auto"/>
      <w:jc w:val="center"/>
    </w:pPr>
    <w:rPr>
      <w:iCs/>
      <w:sz w:val="20"/>
      <w:szCs w:val="18"/>
    </w:rPr>
  </w:style>
  <w:style w:type="paragraph" w:styleId="SemEspaamento">
    <w:name w:val="No Spacing"/>
    <w:uiPriority w:val="1"/>
    <w:qFormat/>
    <w:rsid w:val="00FC2836"/>
    <w:pPr>
      <w:spacing w:after="0" w:line="240" w:lineRule="auto"/>
      <w:jc w:val="both"/>
    </w:pPr>
    <w:rPr>
      <w:rFonts w:ascii="Times New Roman" w:hAnsi="Times New Roman"/>
      <w:sz w:val="24"/>
    </w:rPr>
  </w:style>
  <w:style w:type="table" w:styleId="TabelacomGrelha">
    <w:name w:val="Table Grid"/>
    <w:basedOn w:val="Tabelanormal"/>
    <w:uiPriority w:val="59"/>
    <w:rsid w:val="00A96DDE"/>
    <w:pPr>
      <w:spacing w:after="0" w:line="240" w:lineRule="auto"/>
    </w:p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styleId="Cabealhodondice">
    <w:name w:val="TOC Heading"/>
    <w:basedOn w:val="Ttulo1"/>
    <w:next w:val="Normal"/>
    <w:uiPriority w:val="39"/>
    <w:unhideWhenUsed/>
    <w:qFormat/>
    <w:rsid w:val="00362EF3"/>
    <w:pPr>
      <w:numPr>
        <w:numId w:val="0"/>
      </w:numPr>
      <w:spacing w:before="240" w:after="0" w:line="259" w:lineRule="auto"/>
      <w:jc w:val="left"/>
      <w:outlineLvl w:val="9"/>
    </w:pPr>
    <w:rPr>
      <w:b w:val="0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362EF3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362EF3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unhideWhenUsed/>
    <w:rsid w:val="00362EF3"/>
    <w:pPr>
      <w:spacing w:after="100"/>
      <w:ind w:left="480"/>
    </w:pPr>
  </w:style>
  <w:style w:type="character" w:styleId="Hiperligao">
    <w:name w:val="Hyperlink"/>
    <w:basedOn w:val="Tipodeletrapredefinidodopargrafo"/>
    <w:uiPriority w:val="99"/>
    <w:unhideWhenUsed/>
    <w:rsid w:val="00362EF3"/>
    <w:rPr>
      <w:color w:val="0563C1" w:themeColor="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362EF3"/>
    <w:pPr>
      <w:spacing w:after="0"/>
    </w:p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162A53"/>
    <w:pPr>
      <w:spacing w:before="0"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162A53"/>
    <w:rPr>
      <w:rFonts w:ascii="Times New Roman" w:hAnsi="Times New Roman"/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162A53"/>
    <w:rPr>
      <w:vertAlign w:val="superscript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1064F6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1064F6"/>
    <w:rPr>
      <w:rFonts w:ascii="Segoe UI" w:hAnsi="Segoe UI" w:cs="Segoe UI"/>
      <w:sz w:val="18"/>
      <w:szCs w:val="18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76758D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unhideWhenUsed/>
    <w:rsid w:val="0076758D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rsid w:val="0076758D"/>
    <w:rPr>
      <w:rFonts w:ascii="Times New Roman" w:hAnsi="Times New Roman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76758D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76758D"/>
    <w:rPr>
      <w:rFonts w:ascii="Times New Roman" w:hAnsi="Times New Roman"/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7053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luism\Documents\Documents\Lu&#237;s\Personal\School\Superior\2&#186;Ano\2&#186;Semestre\BD1\Pr&#225;tica\TP_Final\Relat&#243;rio_BD1.docx" TargetMode="External"/><Relationship Id="rId21" Type="http://schemas.openxmlformats.org/officeDocument/2006/relationships/hyperlink" Target="file:///C:\Users\luism\Documents\Documents\Lu&#237;s\Personal\School\Superior\2&#186;Ano\2&#186;Semestre\BD1\Pr&#225;tica\TP_Final\Relat&#243;rio_BD1.docx" TargetMode="External"/><Relationship Id="rId42" Type="http://schemas.openxmlformats.org/officeDocument/2006/relationships/header" Target="header5.xml"/><Relationship Id="rId47" Type="http://schemas.openxmlformats.org/officeDocument/2006/relationships/image" Target="media/image7.png"/><Relationship Id="rId63" Type="http://schemas.openxmlformats.org/officeDocument/2006/relationships/image" Target="media/image19.png"/><Relationship Id="rId68" Type="http://schemas.openxmlformats.org/officeDocument/2006/relationships/header" Target="header10.xml"/><Relationship Id="rId84" Type="http://schemas.openxmlformats.org/officeDocument/2006/relationships/theme" Target="theme/theme1.xml"/><Relationship Id="rId16" Type="http://schemas.openxmlformats.org/officeDocument/2006/relationships/hyperlink" Target="file:///C:\Users\luism\Documents\Documents\Lu&#237;s\Personal\School\Superior\2&#186;Ano\2&#186;Semestre\BD1\Pr&#225;tica\TP_Final\Relat&#243;rio_BD1.docx" TargetMode="External"/><Relationship Id="rId11" Type="http://schemas.openxmlformats.org/officeDocument/2006/relationships/footer" Target="footer3.xml"/><Relationship Id="rId32" Type="http://schemas.openxmlformats.org/officeDocument/2006/relationships/header" Target="header2.xml"/><Relationship Id="rId37" Type="http://schemas.openxmlformats.org/officeDocument/2006/relationships/header" Target="header4.xml"/><Relationship Id="rId53" Type="http://schemas.openxmlformats.org/officeDocument/2006/relationships/image" Target="media/image9.png"/><Relationship Id="rId58" Type="http://schemas.openxmlformats.org/officeDocument/2006/relationships/image" Target="media/image14.png"/><Relationship Id="rId74" Type="http://schemas.openxmlformats.org/officeDocument/2006/relationships/image" Target="media/image26.png"/><Relationship Id="rId79" Type="http://schemas.openxmlformats.org/officeDocument/2006/relationships/header" Target="header12.xml"/><Relationship Id="rId5" Type="http://schemas.openxmlformats.org/officeDocument/2006/relationships/webSettings" Target="webSettings.xml"/><Relationship Id="rId61" Type="http://schemas.openxmlformats.org/officeDocument/2006/relationships/image" Target="media/image17.png"/><Relationship Id="rId82" Type="http://schemas.openxmlformats.org/officeDocument/2006/relationships/footer" Target="footer16.xml"/><Relationship Id="rId19" Type="http://schemas.openxmlformats.org/officeDocument/2006/relationships/hyperlink" Target="file:///C:\Users\luism\Documents\Documents\Lu&#237;s\Personal\School\Superior\2&#186;Ano\2&#186;Semestre\BD1\Pr&#225;tica\TP_Final\Relat&#243;rio_BD1.docx" TargetMode="External"/><Relationship Id="rId14" Type="http://schemas.openxmlformats.org/officeDocument/2006/relationships/hyperlink" Target="file:///C:\Users\luism\Documents\Documents\Lu&#237;s\Personal\School\Superior\2&#186;Ano\2&#186;Semestre\BD1\Pr&#225;tica\TP_Final\Relat&#243;rio_BD1.docx" TargetMode="External"/><Relationship Id="rId22" Type="http://schemas.openxmlformats.org/officeDocument/2006/relationships/hyperlink" Target="file:///C:\Users\luism\Documents\Documents\Lu&#237;s\Personal\School\Superior\2&#186;Ano\2&#186;Semestre\BD1\Pr&#225;tica\TP_Final\Relat&#243;rio_BD1.docx" TargetMode="External"/><Relationship Id="rId27" Type="http://schemas.openxmlformats.org/officeDocument/2006/relationships/hyperlink" Target="file:///C:\Users\luism\Documents\Documents\Lu&#237;s\Personal\School\Superior\2&#186;Ano\2&#186;Semestre\BD1\Pr&#225;tica\TP_Final\Relat&#243;rio_BD1.docx" TargetMode="External"/><Relationship Id="rId30" Type="http://schemas.openxmlformats.org/officeDocument/2006/relationships/hyperlink" Target="file:///C:\Users\luism\Documents\Documents\Lu&#237;s\Personal\School\Superior\2&#186;Ano\2&#186;Semestre\BD1\Pr&#225;tica\TP_Final\Relat&#243;rio_BD1.docx" TargetMode="External"/><Relationship Id="rId35" Type="http://schemas.openxmlformats.org/officeDocument/2006/relationships/footer" Target="footer6.xml"/><Relationship Id="rId43" Type="http://schemas.openxmlformats.org/officeDocument/2006/relationships/footer" Target="footer8.xml"/><Relationship Id="rId48" Type="http://schemas.openxmlformats.org/officeDocument/2006/relationships/header" Target="header7.xml"/><Relationship Id="rId56" Type="http://schemas.openxmlformats.org/officeDocument/2006/relationships/image" Target="media/image12.png"/><Relationship Id="rId64" Type="http://schemas.openxmlformats.org/officeDocument/2006/relationships/image" Target="media/image20.png"/><Relationship Id="rId69" Type="http://schemas.openxmlformats.org/officeDocument/2006/relationships/footer" Target="footer13.xml"/><Relationship Id="rId77" Type="http://schemas.openxmlformats.org/officeDocument/2006/relationships/header" Target="header11.xml"/><Relationship Id="rId8" Type="http://schemas.openxmlformats.org/officeDocument/2006/relationships/image" Target="media/image1.png"/><Relationship Id="rId51" Type="http://schemas.openxmlformats.org/officeDocument/2006/relationships/footer" Target="footer11.xml"/><Relationship Id="rId72" Type="http://schemas.openxmlformats.org/officeDocument/2006/relationships/image" Target="media/image24.png"/><Relationship Id="rId80" Type="http://schemas.openxmlformats.org/officeDocument/2006/relationships/footer" Target="footer15.xm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hyperlink" Target="file:///C:\Users\luism\Documents\Documents\Lu&#237;s\Personal\School\Superior\2&#186;Ano\2&#186;Semestre\BD1\Pr&#225;tica\TP_Final\Relat&#243;rio_BD1.docx" TargetMode="External"/><Relationship Id="rId25" Type="http://schemas.openxmlformats.org/officeDocument/2006/relationships/hyperlink" Target="file:///C:\Users\luism\Documents\Documents\Lu&#237;s\Personal\School\Superior\2&#186;Ano\2&#186;Semestre\BD1\Pr&#225;tica\TP_Final\Relat&#243;rio_BD1.docx" TargetMode="External"/><Relationship Id="rId33" Type="http://schemas.openxmlformats.org/officeDocument/2006/relationships/footer" Target="footer5.xml"/><Relationship Id="rId38" Type="http://schemas.openxmlformats.org/officeDocument/2006/relationships/footer" Target="footer7.xml"/><Relationship Id="rId46" Type="http://schemas.openxmlformats.org/officeDocument/2006/relationships/image" Target="media/image6.png"/><Relationship Id="rId59" Type="http://schemas.openxmlformats.org/officeDocument/2006/relationships/image" Target="media/image15.png"/><Relationship Id="rId67" Type="http://schemas.openxmlformats.org/officeDocument/2006/relationships/footer" Target="footer12.xml"/><Relationship Id="rId20" Type="http://schemas.openxmlformats.org/officeDocument/2006/relationships/hyperlink" Target="file:///C:\Users\luism\Documents\Documents\Lu&#237;s\Personal\School\Superior\2&#186;Ano\2&#186;Semestre\BD1\Pr&#225;tica\TP_Final\Relat&#243;rio_BD1.docx" TargetMode="External"/><Relationship Id="rId41" Type="http://schemas.openxmlformats.org/officeDocument/2006/relationships/image" Target="media/image5.png"/><Relationship Id="rId54" Type="http://schemas.openxmlformats.org/officeDocument/2006/relationships/image" Target="media/image10.png"/><Relationship Id="rId62" Type="http://schemas.openxmlformats.org/officeDocument/2006/relationships/image" Target="media/image18.png"/><Relationship Id="rId70" Type="http://schemas.openxmlformats.org/officeDocument/2006/relationships/image" Target="media/image22.png"/><Relationship Id="rId75" Type="http://schemas.openxmlformats.org/officeDocument/2006/relationships/image" Target="media/image27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luism\Documents\Documents\Lu&#237;s\Personal\School\Superior\2&#186;Ano\2&#186;Semestre\BD1\Pr&#225;tica\TP_Final\Relat&#243;rio_BD1.docx" TargetMode="External"/><Relationship Id="rId23" Type="http://schemas.openxmlformats.org/officeDocument/2006/relationships/hyperlink" Target="file:///C:\Users\luism\Documents\Documents\Lu&#237;s\Personal\School\Superior\2&#186;Ano\2&#186;Semestre\BD1\Pr&#225;tica\TP_Final\Relat&#243;rio_BD1.docx" TargetMode="External"/><Relationship Id="rId28" Type="http://schemas.openxmlformats.org/officeDocument/2006/relationships/hyperlink" Target="file:///C:\Users\luism\Documents\Documents\Lu&#237;s\Personal\School\Superior\2&#186;Ano\2&#186;Semestre\BD1\Pr&#225;tica\TP_Final\Relat&#243;rio_BD1.docx" TargetMode="External"/><Relationship Id="rId36" Type="http://schemas.openxmlformats.org/officeDocument/2006/relationships/image" Target="media/image2.png"/><Relationship Id="rId49" Type="http://schemas.openxmlformats.org/officeDocument/2006/relationships/footer" Target="footer10.xml"/><Relationship Id="rId57" Type="http://schemas.openxmlformats.org/officeDocument/2006/relationships/image" Target="media/image13.png"/><Relationship Id="rId10" Type="http://schemas.openxmlformats.org/officeDocument/2006/relationships/footer" Target="footer2.xml"/><Relationship Id="rId31" Type="http://schemas.openxmlformats.org/officeDocument/2006/relationships/hyperlink" Target="file:///C:\Users\luism\Documents\Documents\Lu&#237;s\Personal\School\Superior\2&#186;Ano\2&#186;Semestre\BD1\Pr&#225;tica\TP_Final\Relat&#243;rio_BD1.docx" TargetMode="External"/><Relationship Id="rId44" Type="http://schemas.openxmlformats.org/officeDocument/2006/relationships/header" Target="header6.xml"/><Relationship Id="rId52" Type="http://schemas.openxmlformats.org/officeDocument/2006/relationships/image" Target="media/image8.png"/><Relationship Id="rId60" Type="http://schemas.openxmlformats.org/officeDocument/2006/relationships/image" Target="media/image16.png"/><Relationship Id="rId65" Type="http://schemas.openxmlformats.org/officeDocument/2006/relationships/image" Target="media/image21.png"/><Relationship Id="rId73" Type="http://schemas.openxmlformats.org/officeDocument/2006/relationships/image" Target="media/image25.png"/><Relationship Id="rId78" Type="http://schemas.openxmlformats.org/officeDocument/2006/relationships/footer" Target="footer14.xml"/><Relationship Id="rId81" Type="http://schemas.openxmlformats.org/officeDocument/2006/relationships/header" Target="header1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footer" Target="footer4.xml"/><Relationship Id="rId18" Type="http://schemas.openxmlformats.org/officeDocument/2006/relationships/hyperlink" Target="file:///C:\Users\luism\Documents\Documents\Lu&#237;s\Personal\School\Superior\2&#186;Ano\2&#186;Semestre\BD1\Pr&#225;tica\TP_Final\Relat&#243;rio_BD1.docx" TargetMode="External"/><Relationship Id="rId39" Type="http://schemas.openxmlformats.org/officeDocument/2006/relationships/image" Target="media/image3.png"/><Relationship Id="rId34" Type="http://schemas.openxmlformats.org/officeDocument/2006/relationships/header" Target="header3.xml"/><Relationship Id="rId50" Type="http://schemas.openxmlformats.org/officeDocument/2006/relationships/header" Target="header8.xml"/><Relationship Id="rId55" Type="http://schemas.openxmlformats.org/officeDocument/2006/relationships/image" Target="media/image11.png"/><Relationship Id="rId76" Type="http://schemas.openxmlformats.org/officeDocument/2006/relationships/image" Target="media/image28.png"/><Relationship Id="rId7" Type="http://schemas.openxmlformats.org/officeDocument/2006/relationships/endnotes" Target="endnotes.xml"/><Relationship Id="rId71" Type="http://schemas.openxmlformats.org/officeDocument/2006/relationships/image" Target="media/image23.png"/><Relationship Id="rId2" Type="http://schemas.openxmlformats.org/officeDocument/2006/relationships/numbering" Target="numbering.xml"/><Relationship Id="rId29" Type="http://schemas.openxmlformats.org/officeDocument/2006/relationships/hyperlink" Target="file:///C:\Users\luism\Documents\Documents\Lu&#237;s\Personal\School\Superior\2&#186;Ano\2&#186;Semestre\BD1\Pr&#225;tica\TP_Final\Relat&#243;rio_BD1.docx" TargetMode="External"/><Relationship Id="rId24" Type="http://schemas.openxmlformats.org/officeDocument/2006/relationships/hyperlink" Target="file:///C:\Users\luism\Documents\Documents\Lu&#237;s\Personal\School\Superior\2&#186;Ano\2&#186;Semestre\BD1\Pr&#225;tica\TP_Final\Relat&#243;rio_BD1.docx" TargetMode="External"/><Relationship Id="rId40" Type="http://schemas.openxmlformats.org/officeDocument/2006/relationships/image" Target="media/image4.png"/><Relationship Id="rId45" Type="http://schemas.openxmlformats.org/officeDocument/2006/relationships/footer" Target="footer9.xml"/><Relationship Id="rId66" Type="http://schemas.openxmlformats.org/officeDocument/2006/relationships/header" Target="header9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ESTV\20202021\SO-EI\ModeloRelatorioCSO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73DCAF-2E11-4BAB-94A0-715BC755C5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ModeloRelatorioCSO.dotx</Template>
  <TotalTime>891</TotalTime>
  <Pages>1</Pages>
  <Words>1911</Words>
  <Characters>10325</Characters>
  <Application>Microsoft Office Word</Application>
  <DocSecurity>0</DocSecurity>
  <Lines>86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Luís Lopes</dc:creator>
  <cp:keywords/>
  <dc:description/>
  <cp:lastModifiedBy>Luís Lopes</cp:lastModifiedBy>
  <cp:revision>1116</cp:revision>
  <cp:lastPrinted>2021-07-10T02:09:00Z</cp:lastPrinted>
  <dcterms:created xsi:type="dcterms:W3CDTF">2020-10-13T10:59:00Z</dcterms:created>
  <dcterms:modified xsi:type="dcterms:W3CDTF">2021-07-10T02:11:00Z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ser Name_1">
    <vt:lpwstr>quental@estv.ipv.pt@www.mendeley.com</vt:lpwstr>
  </property>
  <property fmtid="{D5CDD505-2E9C-101B-9397-08002B2CF9AE}" pid="4" name="Mendeley Citation Style_1">
    <vt:lpwstr>http://www.zotero.org/styles/apa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6th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16th edition (author-date)</vt:lpwstr>
  </property>
  <property fmtid="{D5CDD505-2E9C-101B-9397-08002B2CF9AE}" pid="15" name="Mendeley Recent Style Id 5_1">
    <vt:lpwstr>http://www.zotero.org/styles/harvard1</vt:lpwstr>
  </property>
  <property fmtid="{D5CDD505-2E9C-101B-9397-08002B2CF9AE}" pid="16" name="Mendeley Recent Style Name 5_1">
    <vt:lpwstr>Harvard Reference format 1 (author-date)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7th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